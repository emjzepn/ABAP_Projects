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217C30" w14:textId="77777777" w:rsidR="00BF37E7" w:rsidRDefault="00BF37E7"/>
    <w:p w14:paraId="67A62C67" w14:textId="77777777" w:rsidR="00BF37E7" w:rsidRDefault="00BF37E7"/>
    <w:p w14:paraId="6D026BFE" w14:textId="77777777" w:rsidR="00BF37E7" w:rsidRDefault="00BF37E7"/>
    <w:p w14:paraId="10F5E3CA" w14:textId="77777777" w:rsidR="00BF37E7" w:rsidRPr="006965AD" w:rsidRDefault="00000000">
      <w:pPr>
        <w:jc w:val="center"/>
        <w:rPr>
          <w:lang w:val="en-US"/>
        </w:rPr>
      </w:pPr>
      <w:r w:rsidRPr="006965AD">
        <w:rPr>
          <w:rFonts w:ascii="Arial" w:hAnsi="Arial"/>
          <w:b/>
          <w:sz w:val="36"/>
          <w:lang w:val="en-US"/>
        </w:rPr>
        <w:t>Functional Design for Developments and Configurations</w:t>
      </w:r>
    </w:p>
    <w:p w14:paraId="4430813E" w14:textId="77777777" w:rsidR="00BF37E7" w:rsidRPr="006965AD" w:rsidRDefault="00000000">
      <w:pPr>
        <w:jc w:val="center"/>
        <w:rPr>
          <w:lang w:val="en-US"/>
        </w:rPr>
      </w:pPr>
      <w:r w:rsidRPr="006965AD">
        <w:rPr>
          <w:rFonts w:ascii="Arial" w:hAnsi="Arial"/>
          <w:sz w:val="20"/>
          <w:lang w:val="en-US"/>
        </w:rPr>
        <w:t>Project:  SAP-US Functional Specification - Fleetio PR/PO Outbound Response Interface</w:t>
      </w:r>
    </w:p>
    <w:p w14:paraId="13DAFE98" w14:textId="77777777" w:rsidR="00BF37E7" w:rsidRPr="006965AD" w:rsidRDefault="00BF37E7">
      <w:pPr>
        <w:rPr>
          <w:lang w:val="en-US"/>
        </w:rPr>
      </w:pPr>
    </w:p>
    <w:p w14:paraId="5365C33E" w14:textId="77777777" w:rsidR="00BF37E7" w:rsidRPr="006965AD" w:rsidRDefault="00BF37E7">
      <w:pPr>
        <w:rPr>
          <w:lang w:val="en-US"/>
        </w:rPr>
      </w:pPr>
    </w:p>
    <w:p w14:paraId="01FFF9F1" w14:textId="77777777" w:rsidR="00BF37E7" w:rsidRPr="006965AD" w:rsidRDefault="00BF37E7">
      <w:pPr>
        <w:rPr>
          <w:lang w:val="en-US"/>
        </w:rPr>
      </w:pPr>
    </w:p>
    <w:tbl>
      <w:tblPr>
        <w:tblStyle w:val="TableGrid"/>
        <w:tblW w:w="0" w:type="auto"/>
        <w:jc w:val="center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ook w:val="04A0" w:firstRow="1" w:lastRow="0" w:firstColumn="1" w:lastColumn="0" w:noHBand="0" w:noVBand="1"/>
      </w:tblPr>
      <w:tblGrid>
        <w:gridCol w:w="2880"/>
        <w:gridCol w:w="5472"/>
      </w:tblGrid>
      <w:tr w:rsidR="00BF37E7" w:rsidRPr="0026334A" w14:paraId="278AEF92" w14:textId="77777777">
        <w:trPr>
          <w:jc w:val="center"/>
        </w:trPr>
        <w:tc>
          <w:tcPr>
            <w:tcW w:w="2880" w:type="dxa"/>
            <w:vAlign w:val="center"/>
          </w:tcPr>
          <w:p w14:paraId="542452EA" w14:textId="77777777" w:rsidR="00BF37E7" w:rsidRDefault="00000000">
            <w:pPr>
              <w:jc w:val="right"/>
            </w:pPr>
            <w:r>
              <w:rPr>
                <w:rFonts w:ascii="Arial" w:hAnsi="Arial"/>
                <w:b/>
                <w:i/>
              </w:rPr>
              <w:t>Project:</w:t>
            </w:r>
          </w:p>
        </w:tc>
        <w:tc>
          <w:tcPr>
            <w:tcW w:w="5472" w:type="dxa"/>
            <w:vAlign w:val="center"/>
          </w:tcPr>
          <w:p w14:paraId="108DB5FA" w14:textId="77777777" w:rsidR="00BF37E7" w:rsidRPr="006965AD" w:rsidRDefault="00000000">
            <w:pPr>
              <w:rPr>
                <w:lang w:val="en-US"/>
              </w:rPr>
            </w:pPr>
            <w:r w:rsidRPr="006965AD">
              <w:rPr>
                <w:rFonts w:ascii="Arial" w:hAnsi="Arial"/>
                <w:lang w:val="en-US"/>
              </w:rPr>
              <w:t>SAP-US Functional Specification - Fleetio PR/PO Outbound Response Interface</w:t>
            </w:r>
          </w:p>
        </w:tc>
      </w:tr>
      <w:tr w:rsidR="00BF37E7" w14:paraId="5F590FA4" w14:textId="77777777">
        <w:trPr>
          <w:jc w:val="center"/>
        </w:trPr>
        <w:tc>
          <w:tcPr>
            <w:tcW w:w="2880" w:type="dxa"/>
            <w:vAlign w:val="center"/>
          </w:tcPr>
          <w:p w14:paraId="18156CEA" w14:textId="77777777" w:rsidR="00BF37E7" w:rsidRDefault="00000000">
            <w:pPr>
              <w:jc w:val="right"/>
            </w:pPr>
            <w:r>
              <w:rPr>
                <w:rFonts w:ascii="Arial" w:hAnsi="Arial"/>
                <w:b/>
                <w:i/>
              </w:rPr>
              <w:t>Requirement ID:</w:t>
            </w:r>
          </w:p>
        </w:tc>
        <w:tc>
          <w:tcPr>
            <w:tcW w:w="5472" w:type="dxa"/>
            <w:vAlign w:val="center"/>
          </w:tcPr>
          <w:p w14:paraId="08FFFB51" w14:textId="77777777" w:rsidR="00BF37E7" w:rsidRDefault="00000000">
            <w:r>
              <w:rPr>
                <w:rFonts w:ascii="Arial" w:hAnsi="Arial"/>
              </w:rPr>
              <w:t>SR</w:t>
            </w:r>
          </w:p>
        </w:tc>
      </w:tr>
      <w:tr w:rsidR="00BF37E7" w14:paraId="1DAC8B8D" w14:textId="77777777">
        <w:trPr>
          <w:jc w:val="center"/>
        </w:trPr>
        <w:tc>
          <w:tcPr>
            <w:tcW w:w="2880" w:type="dxa"/>
            <w:vAlign w:val="center"/>
          </w:tcPr>
          <w:p w14:paraId="76B9EFC6" w14:textId="77777777" w:rsidR="00BF37E7" w:rsidRDefault="00000000">
            <w:pPr>
              <w:jc w:val="right"/>
            </w:pPr>
            <w:r>
              <w:rPr>
                <w:rFonts w:ascii="Arial" w:hAnsi="Arial"/>
                <w:b/>
                <w:i/>
              </w:rPr>
              <w:t>Date:</w:t>
            </w:r>
          </w:p>
        </w:tc>
        <w:tc>
          <w:tcPr>
            <w:tcW w:w="5472" w:type="dxa"/>
            <w:vAlign w:val="center"/>
          </w:tcPr>
          <w:p w14:paraId="56308008" w14:textId="77777777" w:rsidR="00BF37E7" w:rsidRDefault="00000000">
            <w:r>
              <w:rPr>
                <w:rFonts w:ascii="Arial" w:hAnsi="Arial"/>
              </w:rPr>
              <w:t>16-06-2026</w:t>
            </w:r>
          </w:p>
        </w:tc>
      </w:tr>
      <w:tr w:rsidR="00BF37E7" w14:paraId="79293028" w14:textId="77777777">
        <w:trPr>
          <w:jc w:val="center"/>
        </w:trPr>
        <w:tc>
          <w:tcPr>
            <w:tcW w:w="2880" w:type="dxa"/>
            <w:vAlign w:val="center"/>
          </w:tcPr>
          <w:p w14:paraId="7F724F20" w14:textId="77777777" w:rsidR="00BF37E7" w:rsidRDefault="00000000">
            <w:pPr>
              <w:jc w:val="right"/>
            </w:pPr>
            <w:r>
              <w:rPr>
                <w:rFonts w:ascii="Arial" w:hAnsi="Arial"/>
                <w:b/>
                <w:i/>
              </w:rPr>
              <w:t>Copyright:</w:t>
            </w:r>
          </w:p>
        </w:tc>
        <w:tc>
          <w:tcPr>
            <w:tcW w:w="5472" w:type="dxa"/>
            <w:vAlign w:val="center"/>
          </w:tcPr>
          <w:p w14:paraId="5F527396" w14:textId="2AE05182" w:rsidR="00BF37E7" w:rsidRDefault="00BF37E7"/>
        </w:tc>
      </w:tr>
      <w:tr w:rsidR="00BF37E7" w:rsidRPr="0026334A" w14:paraId="694344A1" w14:textId="77777777">
        <w:trPr>
          <w:jc w:val="center"/>
        </w:trPr>
        <w:tc>
          <w:tcPr>
            <w:tcW w:w="2880" w:type="dxa"/>
            <w:vAlign w:val="center"/>
          </w:tcPr>
          <w:p w14:paraId="3C297999" w14:textId="77777777" w:rsidR="00BF37E7" w:rsidRDefault="00000000">
            <w:pPr>
              <w:jc w:val="right"/>
            </w:pPr>
            <w:r>
              <w:rPr>
                <w:rFonts w:ascii="Arial" w:hAnsi="Arial"/>
                <w:b/>
                <w:i/>
              </w:rPr>
              <w:t>Company:</w:t>
            </w:r>
          </w:p>
        </w:tc>
        <w:tc>
          <w:tcPr>
            <w:tcW w:w="5472" w:type="dxa"/>
            <w:vAlign w:val="center"/>
          </w:tcPr>
          <w:p w14:paraId="1E2AC138" w14:textId="72914486" w:rsidR="00BF37E7" w:rsidRPr="0026334A" w:rsidRDefault="00BF37E7">
            <w:pPr>
              <w:rPr>
                <w:lang w:val="fr-FR"/>
              </w:rPr>
            </w:pPr>
          </w:p>
        </w:tc>
      </w:tr>
      <w:tr w:rsidR="00BF37E7" w14:paraId="7EBD6E7B" w14:textId="77777777">
        <w:trPr>
          <w:jc w:val="center"/>
        </w:trPr>
        <w:tc>
          <w:tcPr>
            <w:tcW w:w="2880" w:type="dxa"/>
            <w:vAlign w:val="center"/>
          </w:tcPr>
          <w:p w14:paraId="54ACB2AC" w14:textId="77777777" w:rsidR="00BF37E7" w:rsidRDefault="00000000">
            <w:pPr>
              <w:jc w:val="right"/>
            </w:pPr>
            <w:r>
              <w:rPr>
                <w:rFonts w:ascii="Arial" w:hAnsi="Arial"/>
                <w:b/>
                <w:i/>
              </w:rPr>
              <w:t>Customer:</w:t>
            </w:r>
          </w:p>
        </w:tc>
        <w:tc>
          <w:tcPr>
            <w:tcW w:w="5472" w:type="dxa"/>
            <w:vAlign w:val="center"/>
          </w:tcPr>
          <w:p w14:paraId="004F56B1" w14:textId="51886C88" w:rsidR="00BF37E7" w:rsidRDefault="00BF37E7"/>
        </w:tc>
      </w:tr>
      <w:tr w:rsidR="00BF37E7" w14:paraId="4BAA1883" w14:textId="77777777">
        <w:trPr>
          <w:jc w:val="center"/>
        </w:trPr>
        <w:tc>
          <w:tcPr>
            <w:tcW w:w="2880" w:type="dxa"/>
            <w:vAlign w:val="center"/>
          </w:tcPr>
          <w:p w14:paraId="44446F01" w14:textId="77777777" w:rsidR="00BF37E7" w:rsidRDefault="00000000">
            <w:pPr>
              <w:jc w:val="right"/>
            </w:pPr>
            <w:r>
              <w:rPr>
                <w:rFonts w:ascii="Arial" w:hAnsi="Arial"/>
                <w:b/>
                <w:i/>
              </w:rPr>
              <w:t>Priority:</w:t>
            </w:r>
          </w:p>
        </w:tc>
        <w:tc>
          <w:tcPr>
            <w:tcW w:w="5472" w:type="dxa"/>
            <w:vAlign w:val="center"/>
          </w:tcPr>
          <w:p w14:paraId="10634711" w14:textId="77777777" w:rsidR="00BF37E7" w:rsidRDefault="00000000">
            <w:r>
              <w:rPr>
                <w:rFonts w:ascii="Arial" w:hAnsi="Arial"/>
              </w:rPr>
              <w:t>HIGH</w:t>
            </w:r>
          </w:p>
        </w:tc>
      </w:tr>
    </w:tbl>
    <w:p w14:paraId="577B426A" w14:textId="77777777" w:rsidR="00BF37E7" w:rsidRDefault="00000000">
      <w:r>
        <w:br w:type="page"/>
      </w:r>
    </w:p>
    <w:p w14:paraId="2EAFBAC5" w14:textId="77777777" w:rsidR="00BF37E7" w:rsidRDefault="00000000">
      <w:pPr>
        <w:pStyle w:val="Heading1"/>
      </w:pPr>
      <w:r>
        <w:lastRenderedPageBreak/>
        <w:t>Introduction</w:t>
      </w:r>
    </w:p>
    <w:p w14:paraId="269CDE60" w14:textId="77777777" w:rsidR="00BF37E7" w:rsidRDefault="00000000">
      <w:pPr>
        <w:pStyle w:val="Heading2"/>
      </w:pPr>
      <w:r>
        <w:t>Created by:</w:t>
      </w:r>
    </w:p>
    <w:p w14:paraId="6B0BD54D" w14:textId="56B7BA3B" w:rsidR="00BF37E7" w:rsidRDefault="0026334A">
      <w:pPr>
        <w:pStyle w:val="infoblue"/>
      </w:pPr>
      <w:r>
        <w:t>John Doe</w:t>
      </w:r>
    </w:p>
    <w:p w14:paraId="4002CF4D" w14:textId="77777777" w:rsidR="00BF37E7" w:rsidRDefault="00000000">
      <w:pPr>
        <w:pStyle w:val="Heading2"/>
      </w:pPr>
      <w:r>
        <w:t>Email and telephone contact:</w:t>
      </w:r>
    </w:p>
    <w:p w14:paraId="0F5BFBF4" w14:textId="77777777" w:rsidR="0026334A" w:rsidRDefault="0026334A" w:rsidP="0026334A">
      <w:pPr>
        <w:pStyle w:val="infoblue"/>
      </w:pPr>
      <w:r>
        <w:t>John Doe</w:t>
      </w:r>
    </w:p>
    <w:p w14:paraId="59036CC0" w14:textId="77777777" w:rsidR="00BF37E7" w:rsidRDefault="00000000">
      <w:pPr>
        <w:pStyle w:val="Heading2"/>
      </w:pPr>
      <w:r>
        <w:t>Authorized by:</w:t>
      </w:r>
    </w:p>
    <w:p w14:paraId="5B3FC726" w14:textId="77777777" w:rsidR="0026334A" w:rsidRDefault="0026334A" w:rsidP="0026334A">
      <w:pPr>
        <w:pStyle w:val="infoblue"/>
      </w:pPr>
      <w:r>
        <w:t>John Doe</w:t>
      </w:r>
    </w:p>
    <w:p w14:paraId="2508C460" w14:textId="77777777" w:rsidR="00BF37E7" w:rsidRDefault="00000000">
      <w:pPr>
        <w:pStyle w:val="Heading2"/>
      </w:pPr>
      <w:r>
        <w:t>Authorization date:</w:t>
      </w:r>
    </w:p>
    <w:p w14:paraId="5C6257D6" w14:textId="77777777" w:rsidR="00BF37E7" w:rsidRDefault="00000000">
      <w:pPr>
        <w:pStyle w:val="infoblue"/>
      </w:pPr>
      <w:r>
        <w:t>16-06-2026</w:t>
      </w:r>
    </w:p>
    <w:p w14:paraId="43D09917" w14:textId="77777777" w:rsidR="00BF37E7" w:rsidRDefault="00000000">
      <w:pPr>
        <w:pStyle w:val="Heading2"/>
      </w:pPr>
      <w:r>
        <w:t>Requested by:</w:t>
      </w:r>
    </w:p>
    <w:p w14:paraId="348DD3DC" w14:textId="126C6344" w:rsidR="00BF37E7" w:rsidRDefault="0026334A">
      <w:pPr>
        <w:pStyle w:val="infoblue"/>
      </w:pPr>
      <w:r>
        <w:t>Me</w:t>
      </w:r>
    </w:p>
    <w:p w14:paraId="400563DB" w14:textId="77777777" w:rsidR="00BF37E7" w:rsidRDefault="00000000">
      <w:pPr>
        <w:pStyle w:val="Heading2"/>
      </w:pPr>
      <w:r>
        <w:t>User Name:</w:t>
      </w:r>
    </w:p>
    <w:p w14:paraId="29D4A698" w14:textId="72E40EFD" w:rsidR="00BF37E7" w:rsidRDefault="008D0984">
      <w:pPr>
        <w:pStyle w:val="infoblue"/>
      </w:pPr>
      <w:r>
        <w:t>John Doe</w:t>
      </w:r>
    </w:p>
    <w:p w14:paraId="5E07ED7C" w14:textId="77777777" w:rsidR="00BF37E7" w:rsidRDefault="00000000">
      <w:pPr>
        <w:pStyle w:val="Heading2"/>
      </w:pPr>
      <w:r>
        <w:t>Related Business Process:</w:t>
      </w:r>
    </w:p>
    <w:p w14:paraId="712E86D6" w14:textId="77777777" w:rsidR="00BF37E7" w:rsidRDefault="00000000">
      <w:pPr>
        <w:pStyle w:val="infoblue"/>
      </w:pPr>
      <w:r>
        <w:t>PM / MM Purchasing</w:t>
      </w:r>
    </w:p>
    <w:p w14:paraId="20F7A2F3" w14:textId="77777777" w:rsidR="00BF37E7" w:rsidRDefault="00000000">
      <w:pPr>
        <w:pStyle w:val="Heading2"/>
      </w:pPr>
      <w:r>
        <w:t>Application:</w:t>
      </w:r>
    </w:p>
    <w:p w14:paraId="57330AA2" w14:textId="77777777" w:rsidR="00BF37E7" w:rsidRDefault="00000000">
      <w:pPr>
        <w:pStyle w:val="infoblue"/>
      </w:pPr>
      <w:r>
        <w:t>SAP ECC.</w:t>
      </w:r>
    </w:p>
    <w:p w14:paraId="5C2BD832" w14:textId="77777777" w:rsidR="00BF37E7" w:rsidRDefault="00000000">
      <w:pPr>
        <w:pStyle w:val="Heading2"/>
      </w:pPr>
      <w:r>
        <w:t>Module / Sub-module:</w:t>
      </w:r>
    </w:p>
    <w:p w14:paraId="1911CCDC" w14:textId="77777777" w:rsidR="00BF37E7" w:rsidRDefault="00000000">
      <w:pPr>
        <w:pStyle w:val="infoblue"/>
      </w:pPr>
      <w:r>
        <w:t>PM / MM</w:t>
      </w:r>
    </w:p>
    <w:p w14:paraId="5AECCD77" w14:textId="77777777" w:rsidR="00BF37E7" w:rsidRDefault="00000000">
      <w:pPr>
        <w:pStyle w:val="Heading2"/>
      </w:pPr>
      <w:r>
        <w:t>Application Version:</w:t>
      </w:r>
    </w:p>
    <w:p w14:paraId="49933B40" w14:textId="77777777" w:rsidR="00BF37E7" w:rsidRDefault="00000000">
      <w:pPr>
        <w:pStyle w:val="infoblue"/>
      </w:pPr>
      <w:r>
        <w:t>Optional - Specify the version of application where the requirement will be solved</w:t>
      </w:r>
    </w:p>
    <w:p w14:paraId="3054EB1B" w14:textId="77777777" w:rsidR="00BF37E7" w:rsidRPr="006965AD" w:rsidRDefault="00000000">
      <w:pPr>
        <w:rPr>
          <w:lang w:val="en-US"/>
        </w:rPr>
      </w:pPr>
      <w:r w:rsidRPr="006965AD">
        <w:rPr>
          <w:lang w:val="en-US"/>
        </w:rPr>
        <w:br w:type="page"/>
      </w:r>
    </w:p>
    <w:p w14:paraId="44CC3104" w14:textId="77777777" w:rsidR="00BF37E7" w:rsidRDefault="00000000">
      <w:pPr>
        <w:pStyle w:val="Heading1"/>
      </w:pPr>
      <w:r>
        <w:lastRenderedPageBreak/>
        <w:t>Index</w:t>
      </w:r>
    </w:p>
    <w:p w14:paraId="688147DC" w14:textId="77777777" w:rsidR="00BF37E7" w:rsidRDefault="00000000">
      <w:pPr>
        <w:pStyle w:val="TOC1"/>
      </w:pPr>
      <w:r>
        <w:t>Functional Design for Developments and Configurations</w:t>
      </w:r>
      <w:r>
        <w:tab/>
        <w:t>1</w:t>
      </w:r>
    </w:p>
    <w:p w14:paraId="42AEA1DB" w14:textId="77777777" w:rsidR="00BF37E7" w:rsidRDefault="00000000">
      <w:pPr>
        <w:pStyle w:val="TOC1"/>
      </w:pPr>
      <w:r>
        <w:t>1</w:t>
      </w:r>
      <w:r>
        <w:tab/>
        <w:t>Introduction</w:t>
      </w:r>
      <w:r>
        <w:tab/>
        <w:t>2</w:t>
      </w:r>
    </w:p>
    <w:p w14:paraId="40842DB8" w14:textId="77777777" w:rsidR="00BF37E7" w:rsidRPr="006965AD" w:rsidRDefault="00000000">
      <w:pPr>
        <w:pStyle w:val="TOC2"/>
        <w:rPr>
          <w:lang w:val="en-US"/>
        </w:rPr>
      </w:pPr>
      <w:r w:rsidRPr="006965AD">
        <w:rPr>
          <w:lang w:val="en-US"/>
        </w:rPr>
        <w:t>1.1</w:t>
      </w:r>
      <w:r w:rsidRPr="006965AD">
        <w:rPr>
          <w:lang w:val="en-US"/>
        </w:rPr>
        <w:tab/>
        <w:t>Created by:</w:t>
      </w:r>
      <w:r w:rsidRPr="006965AD">
        <w:rPr>
          <w:lang w:val="en-US"/>
        </w:rPr>
        <w:tab/>
        <w:t>2</w:t>
      </w:r>
    </w:p>
    <w:p w14:paraId="29DAB98C" w14:textId="77777777" w:rsidR="00BF37E7" w:rsidRPr="006965AD" w:rsidRDefault="00000000">
      <w:pPr>
        <w:pStyle w:val="TOC2"/>
        <w:rPr>
          <w:lang w:val="en-US"/>
        </w:rPr>
      </w:pPr>
      <w:r w:rsidRPr="006965AD">
        <w:rPr>
          <w:lang w:val="en-US"/>
        </w:rPr>
        <w:t>1.2</w:t>
      </w:r>
      <w:r w:rsidRPr="006965AD">
        <w:rPr>
          <w:lang w:val="en-US"/>
        </w:rPr>
        <w:tab/>
        <w:t>Email and telephone contact:</w:t>
      </w:r>
      <w:r w:rsidRPr="006965AD">
        <w:rPr>
          <w:lang w:val="en-US"/>
        </w:rPr>
        <w:tab/>
        <w:t>2</w:t>
      </w:r>
    </w:p>
    <w:p w14:paraId="470CF132" w14:textId="77777777" w:rsidR="00BF37E7" w:rsidRPr="006965AD" w:rsidRDefault="00000000">
      <w:pPr>
        <w:pStyle w:val="TOC2"/>
        <w:rPr>
          <w:lang w:val="en-US"/>
        </w:rPr>
      </w:pPr>
      <w:r w:rsidRPr="006965AD">
        <w:rPr>
          <w:lang w:val="en-US"/>
        </w:rPr>
        <w:t>1.3</w:t>
      </w:r>
      <w:r w:rsidRPr="006965AD">
        <w:rPr>
          <w:lang w:val="en-US"/>
        </w:rPr>
        <w:tab/>
        <w:t>Authorized by:</w:t>
      </w:r>
      <w:r w:rsidRPr="006965AD">
        <w:rPr>
          <w:lang w:val="en-US"/>
        </w:rPr>
        <w:tab/>
        <w:t>2</w:t>
      </w:r>
    </w:p>
    <w:p w14:paraId="568DF3FD" w14:textId="77777777" w:rsidR="00BF37E7" w:rsidRPr="006965AD" w:rsidRDefault="00000000">
      <w:pPr>
        <w:pStyle w:val="TOC2"/>
        <w:rPr>
          <w:lang w:val="en-US"/>
        </w:rPr>
      </w:pPr>
      <w:r w:rsidRPr="006965AD">
        <w:rPr>
          <w:lang w:val="en-US"/>
        </w:rPr>
        <w:t>1.4</w:t>
      </w:r>
      <w:r w:rsidRPr="006965AD">
        <w:rPr>
          <w:lang w:val="en-US"/>
        </w:rPr>
        <w:tab/>
        <w:t>Authorization date:</w:t>
      </w:r>
      <w:r w:rsidRPr="006965AD">
        <w:rPr>
          <w:lang w:val="en-US"/>
        </w:rPr>
        <w:tab/>
        <w:t>2</w:t>
      </w:r>
    </w:p>
    <w:p w14:paraId="1ED60F2C" w14:textId="77777777" w:rsidR="00BF37E7" w:rsidRPr="006965AD" w:rsidRDefault="00000000">
      <w:pPr>
        <w:pStyle w:val="TOC2"/>
        <w:rPr>
          <w:lang w:val="en-US"/>
        </w:rPr>
      </w:pPr>
      <w:r w:rsidRPr="006965AD">
        <w:rPr>
          <w:lang w:val="en-US"/>
        </w:rPr>
        <w:t>1.5</w:t>
      </w:r>
      <w:r w:rsidRPr="006965AD">
        <w:rPr>
          <w:lang w:val="en-US"/>
        </w:rPr>
        <w:tab/>
        <w:t>Requested by:</w:t>
      </w:r>
      <w:r w:rsidRPr="006965AD">
        <w:rPr>
          <w:lang w:val="en-US"/>
        </w:rPr>
        <w:tab/>
        <w:t>2</w:t>
      </w:r>
    </w:p>
    <w:p w14:paraId="1510D1CB" w14:textId="77777777" w:rsidR="00BF37E7" w:rsidRPr="006965AD" w:rsidRDefault="00000000">
      <w:pPr>
        <w:pStyle w:val="TOC2"/>
        <w:rPr>
          <w:lang w:val="en-US"/>
        </w:rPr>
      </w:pPr>
      <w:r w:rsidRPr="006965AD">
        <w:rPr>
          <w:lang w:val="en-US"/>
        </w:rPr>
        <w:t>1.6</w:t>
      </w:r>
      <w:r w:rsidRPr="006965AD">
        <w:rPr>
          <w:lang w:val="en-US"/>
        </w:rPr>
        <w:tab/>
        <w:t>User Name:</w:t>
      </w:r>
      <w:r w:rsidRPr="006965AD">
        <w:rPr>
          <w:lang w:val="en-US"/>
        </w:rPr>
        <w:tab/>
        <w:t>2</w:t>
      </w:r>
    </w:p>
    <w:p w14:paraId="414D252C" w14:textId="77777777" w:rsidR="00BF37E7" w:rsidRPr="006965AD" w:rsidRDefault="00000000">
      <w:pPr>
        <w:pStyle w:val="TOC2"/>
        <w:rPr>
          <w:lang w:val="en-US"/>
        </w:rPr>
      </w:pPr>
      <w:r w:rsidRPr="006965AD">
        <w:rPr>
          <w:lang w:val="en-US"/>
        </w:rPr>
        <w:t>1.7</w:t>
      </w:r>
      <w:r w:rsidRPr="006965AD">
        <w:rPr>
          <w:lang w:val="en-US"/>
        </w:rPr>
        <w:tab/>
        <w:t>Related Business Process:</w:t>
      </w:r>
      <w:r w:rsidRPr="006965AD">
        <w:rPr>
          <w:lang w:val="en-US"/>
        </w:rPr>
        <w:tab/>
        <w:t>2</w:t>
      </w:r>
    </w:p>
    <w:p w14:paraId="4797ED50" w14:textId="77777777" w:rsidR="00BF37E7" w:rsidRPr="006965AD" w:rsidRDefault="00000000">
      <w:pPr>
        <w:pStyle w:val="TOC2"/>
        <w:rPr>
          <w:lang w:val="en-US"/>
        </w:rPr>
      </w:pPr>
      <w:r w:rsidRPr="006965AD">
        <w:rPr>
          <w:lang w:val="en-US"/>
        </w:rPr>
        <w:t>1.8</w:t>
      </w:r>
      <w:r w:rsidRPr="006965AD">
        <w:rPr>
          <w:lang w:val="en-US"/>
        </w:rPr>
        <w:tab/>
        <w:t>Application:</w:t>
      </w:r>
      <w:r w:rsidRPr="006965AD">
        <w:rPr>
          <w:lang w:val="en-US"/>
        </w:rPr>
        <w:tab/>
        <w:t>2</w:t>
      </w:r>
    </w:p>
    <w:p w14:paraId="2A77F838" w14:textId="77777777" w:rsidR="00BF37E7" w:rsidRPr="006965AD" w:rsidRDefault="00000000">
      <w:pPr>
        <w:pStyle w:val="TOC2"/>
        <w:rPr>
          <w:lang w:val="en-US"/>
        </w:rPr>
      </w:pPr>
      <w:r w:rsidRPr="006965AD">
        <w:rPr>
          <w:lang w:val="en-US"/>
        </w:rPr>
        <w:t>1.9</w:t>
      </w:r>
      <w:r w:rsidRPr="006965AD">
        <w:rPr>
          <w:lang w:val="en-US"/>
        </w:rPr>
        <w:tab/>
        <w:t>Module / Sub-module:</w:t>
      </w:r>
      <w:r w:rsidRPr="006965AD">
        <w:rPr>
          <w:lang w:val="en-US"/>
        </w:rPr>
        <w:tab/>
        <w:t>2</w:t>
      </w:r>
    </w:p>
    <w:p w14:paraId="577A543C" w14:textId="77777777" w:rsidR="00BF37E7" w:rsidRPr="006965AD" w:rsidRDefault="00000000">
      <w:pPr>
        <w:pStyle w:val="TOC2"/>
        <w:rPr>
          <w:lang w:val="en-US"/>
        </w:rPr>
      </w:pPr>
      <w:r w:rsidRPr="006965AD">
        <w:rPr>
          <w:lang w:val="en-US"/>
        </w:rPr>
        <w:t>1.10</w:t>
      </w:r>
      <w:r w:rsidRPr="006965AD">
        <w:rPr>
          <w:lang w:val="en-US"/>
        </w:rPr>
        <w:tab/>
        <w:t>Application Version:</w:t>
      </w:r>
      <w:r w:rsidRPr="006965AD">
        <w:rPr>
          <w:lang w:val="en-US"/>
        </w:rPr>
        <w:tab/>
        <w:t>2</w:t>
      </w:r>
    </w:p>
    <w:p w14:paraId="0AFE5E1D" w14:textId="77777777" w:rsidR="00BF37E7" w:rsidRDefault="00000000">
      <w:pPr>
        <w:pStyle w:val="TOC1"/>
      </w:pPr>
      <w:r>
        <w:t>2</w:t>
      </w:r>
      <w:r>
        <w:tab/>
        <w:t>Index</w:t>
      </w:r>
      <w:r>
        <w:tab/>
        <w:t>3</w:t>
      </w:r>
    </w:p>
    <w:p w14:paraId="5B6D299E" w14:textId="77777777" w:rsidR="00BF37E7" w:rsidRDefault="00000000">
      <w:pPr>
        <w:pStyle w:val="TOC1"/>
      </w:pPr>
      <w:r>
        <w:t>3</w:t>
      </w:r>
      <w:r>
        <w:tab/>
        <w:t>Modifications Log Book</w:t>
      </w:r>
      <w:r>
        <w:tab/>
        <w:t>4</w:t>
      </w:r>
    </w:p>
    <w:p w14:paraId="05E27D40" w14:textId="77777777" w:rsidR="00BF37E7" w:rsidRDefault="00000000">
      <w:pPr>
        <w:pStyle w:val="TOC1"/>
      </w:pPr>
      <w:r>
        <w:t>4</w:t>
      </w:r>
      <w:r>
        <w:tab/>
        <w:t>General Definition</w:t>
      </w:r>
      <w:r>
        <w:tab/>
        <w:t>5</w:t>
      </w:r>
    </w:p>
    <w:p w14:paraId="5CEBB479" w14:textId="77777777" w:rsidR="00BF37E7" w:rsidRPr="006965AD" w:rsidRDefault="00000000">
      <w:pPr>
        <w:pStyle w:val="TOC2"/>
        <w:rPr>
          <w:lang w:val="en-US"/>
        </w:rPr>
      </w:pPr>
      <w:r w:rsidRPr="006965AD">
        <w:rPr>
          <w:lang w:val="en-US"/>
        </w:rPr>
        <w:t>4.1</w:t>
      </w:r>
      <w:r w:rsidRPr="006965AD">
        <w:rPr>
          <w:lang w:val="en-US"/>
        </w:rPr>
        <w:tab/>
        <w:t>Requirement description:</w:t>
      </w:r>
      <w:r w:rsidRPr="006965AD">
        <w:rPr>
          <w:lang w:val="en-US"/>
        </w:rPr>
        <w:tab/>
        <w:t>5</w:t>
      </w:r>
    </w:p>
    <w:p w14:paraId="597776F3" w14:textId="77777777" w:rsidR="00BF37E7" w:rsidRPr="006965AD" w:rsidRDefault="00000000">
      <w:pPr>
        <w:pStyle w:val="TOC2"/>
        <w:rPr>
          <w:lang w:val="en-US"/>
        </w:rPr>
      </w:pPr>
      <w:r w:rsidRPr="006965AD">
        <w:rPr>
          <w:lang w:val="en-US"/>
        </w:rPr>
        <w:t>4.2</w:t>
      </w:r>
      <w:r w:rsidRPr="006965AD">
        <w:rPr>
          <w:lang w:val="en-US"/>
        </w:rPr>
        <w:tab/>
        <w:t>Geographical Impact</w:t>
      </w:r>
      <w:r w:rsidRPr="006965AD">
        <w:rPr>
          <w:lang w:val="en-US"/>
        </w:rPr>
        <w:tab/>
        <w:t>5</w:t>
      </w:r>
    </w:p>
    <w:p w14:paraId="571B1ED2" w14:textId="77777777" w:rsidR="00BF37E7" w:rsidRPr="006965AD" w:rsidRDefault="00000000">
      <w:pPr>
        <w:pStyle w:val="TOC2"/>
        <w:rPr>
          <w:lang w:val="en-US"/>
        </w:rPr>
      </w:pPr>
      <w:r w:rsidRPr="006965AD">
        <w:rPr>
          <w:lang w:val="en-US"/>
        </w:rPr>
        <w:t>4.3</w:t>
      </w:r>
      <w:r w:rsidRPr="006965AD">
        <w:rPr>
          <w:lang w:val="en-US"/>
        </w:rPr>
        <w:tab/>
        <w:t>Frequency and User Concurrency execution:</w:t>
      </w:r>
      <w:r w:rsidRPr="006965AD">
        <w:rPr>
          <w:lang w:val="en-US"/>
        </w:rPr>
        <w:tab/>
        <w:t>5</w:t>
      </w:r>
    </w:p>
    <w:p w14:paraId="467A3043" w14:textId="77777777" w:rsidR="00BF37E7" w:rsidRPr="006965AD" w:rsidRDefault="00000000">
      <w:pPr>
        <w:pStyle w:val="TOC2"/>
        <w:rPr>
          <w:lang w:val="en-US"/>
        </w:rPr>
      </w:pPr>
      <w:r w:rsidRPr="006965AD">
        <w:rPr>
          <w:lang w:val="en-US"/>
        </w:rPr>
        <w:t>4.4</w:t>
      </w:r>
      <w:r w:rsidRPr="006965AD">
        <w:rPr>
          <w:lang w:val="en-US"/>
        </w:rPr>
        <w:tab/>
        <w:t>Data Volume:</w:t>
      </w:r>
      <w:r w:rsidRPr="006965AD">
        <w:rPr>
          <w:lang w:val="en-US"/>
        </w:rPr>
        <w:tab/>
        <w:t>5</w:t>
      </w:r>
    </w:p>
    <w:p w14:paraId="589A493D" w14:textId="77777777" w:rsidR="00BF37E7" w:rsidRPr="006965AD" w:rsidRDefault="00000000">
      <w:pPr>
        <w:pStyle w:val="TOC2"/>
        <w:rPr>
          <w:lang w:val="en-US"/>
        </w:rPr>
      </w:pPr>
      <w:r w:rsidRPr="006965AD">
        <w:rPr>
          <w:lang w:val="en-US"/>
        </w:rPr>
        <w:t>4.5</w:t>
      </w:r>
      <w:r w:rsidRPr="006965AD">
        <w:rPr>
          <w:lang w:val="en-US"/>
        </w:rPr>
        <w:tab/>
        <w:t>Reason for the development or configuration (Business Value):</w:t>
      </w:r>
      <w:r w:rsidRPr="006965AD">
        <w:rPr>
          <w:lang w:val="en-US"/>
        </w:rPr>
        <w:tab/>
        <w:t>5</w:t>
      </w:r>
    </w:p>
    <w:p w14:paraId="31F88D44" w14:textId="77777777" w:rsidR="00BF37E7" w:rsidRPr="006965AD" w:rsidRDefault="00000000">
      <w:pPr>
        <w:pStyle w:val="TOC2"/>
        <w:rPr>
          <w:lang w:val="en-US"/>
        </w:rPr>
      </w:pPr>
      <w:r w:rsidRPr="006965AD">
        <w:rPr>
          <w:lang w:val="en-US"/>
        </w:rPr>
        <w:t>4.6</w:t>
      </w:r>
      <w:r w:rsidRPr="006965AD">
        <w:rPr>
          <w:lang w:val="en-US"/>
        </w:rPr>
        <w:tab/>
        <w:t>Assumptions:</w:t>
      </w:r>
      <w:r w:rsidRPr="006965AD">
        <w:rPr>
          <w:lang w:val="en-US"/>
        </w:rPr>
        <w:tab/>
        <w:t>5</w:t>
      </w:r>
    </w:p>
    <w:p w14:paraId="275036F5" w14:textId="77777777" w:rsidR="00BF37E7" w:rsidRPr="006965AD" w:rsidRDefault="00000000">
      <w:pPr>
        <w:pStyle w:val="TOC2"/>
        <w:rPr>
          <w:lang w:val="en-US"/>
        </w:rPr>
      </w:pPr>
      <w:r w:rsidRPr="006965AD">
        <w:rPr>
          <w:lang w:val="en-US"/>
        </w:rPr>
        <w:t>4.7</w:t>
      </w:r>
      <w:r w:rsidRPr="006965AD">
        <w:rPr>
          <w:lang w:val="en-US"/>
        </w:rPr>
        <w:tab/>
        <w:t>Acceptance criteria:</w:t>
      </w:r>
      <w:r w:rsidRPr="006965AD">
        <w:rPr>
          <w:lang w:val="en-US"/>
        </w:rPr>
        <w:tab/>
        <w:t>5</w:t>
      </w:r>
    </w:p>
    <w:p w14:paraId="4B5912E5" w14:textId="77777777" w:rsidR="00BF37E7" w:rsidRPr="006965AD" w:rsidRDefault="00000000">
      <w:pPr>
        <w:pStyle w:val="TOC2"/>
        <w:rPr>
          <w:lang w:val="en-US"/>
        </w:rPr>
      </w:pPr>
      <w:r w:rsidRPr="006965AD">
        <w:rPr>
          <w:lang w:val="en-US"/>
        </w:rPr>
        <w:t>4.8</w:t>
      </w:r>
      <w:r w:rsidRPr="006965AD">
        <w:rPr>
          <w:lang w:val="en-US"/>
        </w:rPr>
        <w:tab/>
        <w:t>Comments:</w:t>
      </w:r>
      <w:r w:rsidRPr="006965AD">
        <w:rPr>
          <w:lang w:val="en-US"/>
        </w:rPr>
        <w:tab/>
        <w:t>5</w:t>
      </w:r>
    </w:p>
    <w:p w14:paraId="3336B661" w14:textId="77777777" w:rsidR="00BF37E7" w:rsidRPr="006965AD" w:rsidRDefault="00000000">
      <w:pPr>
        <w:pStyle w:val="TOC2"/>
        <w:rPr>
          <w:lang w:val="en-US"/>
        </w:rPr>
      </w:pPr>
      <w:r w:rsidRPr="006965AD">
        <w:rPr>
          <w:lang w:val="en-US"/>
        </w:rPr>
        <w:t>4.9</w:t>
      </w:r>
      <w:r w:rsidRPr="006965AD">
        <w:rPr>
          <w:lang w:val="en-US"/>
        </w:rPr>
        <w:tab/>
        <w:t>Requirement Type</w:t>
      </w:r>
      <w:r w:rsidRPr="006965AD">
        <w:rPr>
          <w:lang w:val="en-US"/>
        </w:rPr>
        <w:tab/>
        <w:t>6</w:t>
      </w:r>
    </w:p>
    <w:p w14:paraId="54FF8340" w14:textId="77777777" w:rsidR="00BF37E7" w:rsidRPr="006965AD" w:rsidRDefault="00000000">
      <w:pPr>
        <w:pStyle w:val="TOC2"/>
        <w:rPr>
          <w:lang w:val="en-US"/>
        </w:rPr>
      </w:pPr>
      <w:r w:rsidRPr="00912E58">
        <w:rPr>
          <w:lang w:val="en-US"/>
        </w:rPr>
        <w:t>4.10</w:t>
      </w:r>
      <w:r w:rsidRPr="00912E58">
        <w:rPr>
          <w:lang w:val="en-US"/>
        </w:rPr>
        <w:tab/>
        <w:t>Required components by:</w:t>
      </w:r>
      <w:r w:rsidRPr="00912E58">
        <w:rPr>
          <w:lang w:val="en-US"/>
        </w:rPr>
        <w:tab/>
        <w:t>15</w:t>
      </w:r>
    </w:p>
    <w:p w14:paraId="695B0A2F" w14:textId="77777777" w:rsidR="00BF37E7" w:rsidRDefault="00000000">
      <w:pPr>
        <w:pStyle w:val="TOC1"/>
      </w:pPr>
      <w:r>
        <w:t>5</w:t>
      </w:r>
      <w:r>
        <w:tab/>
        <w:t>Additional Requirements</w:t>
      </w:r>
      <w:r>
        <w:tab/>
        <w:t>15</w:t>
      </w:r>
    </w:p>
    <w:p w14:paraId="64A2A867" w14:textId="77777777" w:rsidR="00BF37E7" w:rsidRPr="006965AD" w:rsidRDefault="00000000">
      <w:pPr>
        <w:pStyle w:val="TOC2"/>
        <w:rPr>
          <w:lang w:val="en-US"/>
        </w:rPr>
      </w:pPr>
      <w:r w:rsidRPr="00912E58">
        <w:rPr>
          <w:lang w:val="en-US"/>
        </w:rPr>
        <w:t>5.1</w:t>
      </w:r>
      <w:r w:rsidRPr="00912E58">
        <w:rPr>
          <w:lang w:val="en-US"/>
        </w:rPr>
        <w:tab/>
        <w:t>Special Instructions:</w:t>
      </w:r>
      <w:r w:rsidRPr="00912E58">
        <w:rPr>
          <w:lang w:val="en-US"/>
        </w:rPr>
        <w:tab/>
        <w:t>15</w:t>
      </w:r>
    </w:p>
    <w:p w14:paraId="4F2376DF" w14:textId="77777777" w:rsidR="00BF37E7" w:rsidRDefault="00000000">
      <w:pPr>
        <w:pStyle w:val="TOC1"/>
      </w:pPr>
      <w:r>
        <w:t>6</w:t>
      </w:r>
      <w:r>
        <w:tab/>
        <w:t>Glossary of Concepts</w:t>
      </w:r>
      <w:r>
        <w:tab/>
        <w:t>16</w:t>
      </w:r>
    </w:p>
    <w:p w14:paraId="1E9421BB" w14:textId="77777777" w:rsidR="00BF37E7" w:rsidRDefault="00000000">
      <w:pPr>
        <w:pStyle w:val="TOC1"/>
      </w:pPr>
      <w:r>
        <w:t>7</w:t>
      </w:r>
      <w:r>
        <w:tab/>
        <w:t>Change Controls</w:t>
      </w:r>
      <w:r>
        <w:tab/>
        <w:t>17</w:t>
      </w:r>
    </w:p>
    <w:p w14:paraId="33DEB8CF" w14:textId="77777777" w:rsidR="00BF37E7" w:rsidRDefault="00000000">
      <w:r>
        <w:br w:type="page"/>
      </w:r>
    </w:p>
    <w:p w14:paraId="0264A7AF" w14:textId="77777777" w:rsidR="00BF37E7" w:rsidRDefault="00000000">
      <w:pPr>
        <w:pStyle w:val="Heading1"/>
      </w:pPr>
      <w:r>
        <w:lastRenderedPageBreak/>
        <w:t>Modifications Log Book</w:t>
      </w:r>
    </w:p>
    <w:tbl>
      <w:tblPr>
        <w:tblStyle w:val="TableGrid"/>
        <w:tblW w:w="0" w:type="auto"/>
        <w:jc w:val="center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ook w:val="04A0" w:firstRow="1" w:lastRow="0" w:firstColumn="1" w:lastColumn="0" w:noHBand="0" w:noVBand="1"/>
      </w:tblPr>
      <w:tblGrid>
        <w:gridCol w:w="996"/>
        <w:gridCol w:w="1218"/>
        <w:gridCol w:w="1226"/>
        <w:gridCol w:w="3747"/>
        <w:gridCol w:w="1426"/>
      </w:tblGrid>
      <w:tr w:rsidR="00BF37E7" w14:paraId="317956CF" w14:textId="77777777" w:rsidTr="006965AD">
        <w:trPr>
          <w:tblHeader/>
          <w:jc w:val="center"/>
        </w:trPr>
        <w:tc>
          <w:tcPr>
            <w:tcW w:w="99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000000"/>
            <w:vAlign w:val="center"/>
          </w:tcPr>
          <w:p w14:paraId="6A8186D0" w14:textId="77777777" w:rsidR="00BF37E7" w:rsidRDefault="00000000"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Version</w:t>
            </w:r>
          </w:p>
        </w:tc>
        <w:tc>
          <w:tcPr>
            <w:tcW w:w="12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000000"/>
            <w:vAlign w:val="center"/>
          </w:tcPr>
          <w:p w14:paraId="061DDA25" w14:textId="77777777" w:rsidR="00BF37E7" w:rsidRPr="006965AD" w:rsidRDefault="00000000">
            <w:pPr>
              <w:jc w:val="center"/>
              <w:rPr>
                <w:lang w:val="en-US"/>
              </w:rPr>
            </w:pPr>
            <w:r w:rsidRPr="006965AD">
              <w:rPr>
                <w:rFonts w:ascii="Arial" w:hAnsi="Arial"/>
                <w:b/>
                <w:sz w:val="16"/>
                <w:lang w:val="en-US"/>
              </w:rPr>
              <w:t>Clarity ID</w:t>
            </w:r>
            <w:r w:rsidRPr="006965AD">
              <w:rPr>
                <w:rFonts w:ascii="Arial" w:hAnsi="Arial"/>
                <w:b/>
                <w:sz w:val="16"/>
                <w:lang w:val="en-US"/>
              </w:rPr>
              <w:br/>
              <w:t>or Folio ID</w:t>
            </w:r>
          </w:p>
        </w:tc>
        <w:tc>
          <w:tcPr>
            <w:tcW w:w="12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000000"/>
            <w:vAlign w:val="center"/>
          </w:tcPr>
          <w:p w14:paraId="42467C3B" w14:textId="77777777" w:rsidR="00BF37E7" w:rsidRDefault="00000000"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Date</w:t>
            </w:r>
          </w:p>
        </w:tc>
        <w:tc>
          <w:tcPr>
            <w:tcW w:w="37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000000"/>
            <w:vAlign w:val="center"/>
          </w:tcPr>
          <w:p w14:paraId="2518C584" w14:textId="77777777" w:rsidR="00BF37E7" w:rsidRDefault="00000000"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w="14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000000"/>
            <w:vAlign w:val="center"/>
          </w:tcPr>
          <w:p w14:paraId="425E29E0" w14:textId="77777777" w:rsidR="00BF37E7" w:rsidRDefault="00000000"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Author</w:t>
            </w:r>
          </w:p>
        </w:tc>
      </w:tr>
      <w:tr w:rsidR="00BF37E7" w14:paraId="618D9B35" w14:textId="77777777" w:rsidTr="006965AD">
        <w:trPr>
          <w:jc w:val="center"/>
        </w:trPr>
        <w:tc>
          <w:tcPr>
            <w:tcW w:w="99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7041446" w14:textId="77777777" w:rsidR="002815A0" w:rsidRDefault="00000000">
            <w:r>
              <w:rPr>
                <w:sz w:val="16"/>
              </w:rPr>
              <w:t>1.7</w:t>
            </w:r>
          </w:p>
        </w:tc>
        <w:tc>
          <w:tcPr>
            <w:tcW w:w="12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28A8970" w14:textId="77777777" w:rsidR="002815A0" w:rsidRDefault="002815A0"/>
        </w:tc>
        <w:tc>
          <w:tcPr>
            <w:tcW w:w="12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7C75684" w14:textId="77777777" w:rsidR="002815A0" w:rsidRDefault="00000000">
            <w:r>
              <w:rPr>
                <w:sz w:val="16"/>
              </w:rPr>
              <w:t>16-06-2026</w:t>
            </w:r>
          </w:p>
        </w:tc>
        <w:tc>
          <w:tcPr>
            <w:tcW w:w="37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54EF512" w14:textId="77777777" w:rsidR="002815A0" w:rsidRDefault="00000000">
            <w:r>
              <w:rPr>
                <w:sz w:val="16"/>
              </w:rPr>
              <w:t>Se separa la salida como log de WO y respuesta PR/PO.</w:t>
            </w:r>
          </w:p>
        </w:tc>
        <w:tc>
          <w:tcPr>
            <w:tcW w:w="14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11C9BB1" w14:textId="79E18C37" w:rsidR="002815A0" w:rsidRDefault="0026334A">
            <w:r>
              <w:t>John Doe</w:t>
            </w:r>
          </w:p>
        </w:tc>
      </w:tr>
      <w:tr w:rsidR="002815A0" w14:paraId="1B1AB9AE" w14:textId="77777777">
        <w:trPr>
          <w:jc w:val="center"/>
        </w:trPr>
        <w:tc>
          <w:tcPr>
            <w:tcW w:w="99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10882C27" w14:textId="062252F3" w:rsidR="002815A0" w:rsidRDefault="002815A0"/>
        </w:tc>
        <w:tc>
          <w:tcPr>
            <w:tcW w:w="12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53129D39" w14:textId="77777777" w:rsidR="002815A0" w:rsidRDefault="002815A0"/>
        </w:tc>
        <w:tc>
          <w:tcPr>
            <w:tcW w:w="12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0C26715F" w14:textId="3B13EAC5" w:rsidR="002815A0" w:rsidRDefault="002815A0"/>
        </w:tc>
        <w:tc>
          <w:tcPr>
            <w:tcW w:w="37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39D7FEF0" w14:textId="41CB9B5C" w:rsidR="002815A0" w:rsidRDefault="002815A0"/>
        </w:tc>
        <w:tc>
          <w:tcPr>
            <w:tcW w:w="14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2E5C0439" w14:textId="32FD7DB0" w:rsidR="002815A0" w:rsidRDefault="002815A0"/>
        </w:tc>
      </w:tr>
      <w:tr w:rsidR="002815A0" w14:paraId="2006FE7C" w14:textId="77777777">
        <w:trPr>
          <w:jc w:val="center"/>
        </w:trPr>
        <w:tc>
          <w:tcPr>
            <w:tcW w:w="99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B51F9D0" w14:textId="19544E64" w:rsidR="002815A0" w:rsidRDefault="002815A0"/>
        </w:tc>
        <w:tc>
          <w:tcPr>
            <w:tcW w:w="12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2E983D8" w14:textId="77777777" w:rsidR="002815A0" w:rsidRDefault="002815A0"/>
        </w:tc>
        <w:tc>
          <w:tcPr>
            <w:tcW w:w="12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373C2DF" w14:textId="7D21EB7E" w:rsidR="002815A0" w:rsidRDefault="002815A0"/>
        </w:tc>
        <w:tc>
          <w:tcPr>
            <w:tcW w:w="37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B07B0D6" w14:textId="1A3EFAA2" w:rsidR="002815A0" w:rsidRDefault="002815A0"/>
        </w:tc>
        <w:tc>
          <w:tcPr>
            <w:tcW w:w="14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117FB0D" w14:textId="6DD4DD69" w:rsidR="002815A0" w:rsidRDefault="002815A0"/>
        </w:tc>
      </w:tr>
      <w:tr w:rsidR="002815A0" w14:paraId="1926603A" w14:textId="77777777">
        <w:trPr>
          <w:jc w:val="center"/>
        </w:trPr>
        <w:tc>
          <w:tcPr>
            <w:tcW w:w="996" w:type="dxa"/>
          </w:tcPr>
          <w:p w14:paraId="475DAFF1" w14:textId="69912841" w:rsidR="002815A0" w:rsidRDefault="002815A0"/>
        </w:tc>
        <w:tc>
          <w:tcPr>
            <w:tcW w:w="1218" w:type="dxa"/>
          </w:tcPr>
          <w:p w14:paraId="703382AB" w14:textId="77777777" w:rsidR="002815A0" w:rsidRDefault="002815A0"/>
        </w:tc>
        <w:tc>
          <w:tcPr>
            <w:tcW w:w="1226" w:type="dxa"/>
          </w:tcPr>
          <w:p w14:paraId="0328DD53" w14:textId="188CB890" w:rsidR="002815A0" w:rsidRDefault="002815A0"/>
        </w:tc>
        <w:tc>
          <w:tcPr>
            <w:tcW w:w="3747" w:type="dxa"/>
          </w:tcPr>
          <w:p w14:paraId="51BF6EBA" w14:textId="64BBED55" w:rsidR="002815A0" w:rsidRDefault="002815A0"/>
        </w:tc>
        <w:tc>
          <w:tcPr>
            <w:tcW w:w="1426" w:type="dxa"/>
          </w:tcPr>
          <w:p w14:paraId="3807AA8B" w14:textId="5250117E" w:rsidR="002815A0" w:rsidRDefault="002815A0"/>
        </w:tc>
      </w:tr>
    </w:tbl>
    <w:p w14:paraId="704660B7" w14:textId="77777777" w:rsidR="002815A0" w:rsidRDefault="00000000">
      <w:r>
        <w:br w:type="page"/>
      </w:r>
    </w:p>
    <w:p w14:paraId="56F94FE7" w14:textId="77777777" w:rsidR="002815A0" w:rsidRDefault="00000000">
      <w:pPr>
        <w:pStyle w:val="Heading1"/>
      </w:pPr>
      <w:r>
        <w:lastRenderedPageBreak/>
        <w:t>General Definition</w:t>
      </w:r>
    </w:p>
    <w:p w14:paraId="357B41D6" w14:textId="77777777" w:rsidR="002815A0" w:rsidRDefault="00000000">
      <w:pPr>
        <w:pStyle w:val="Heading2"/>
      </w:pPr>
      <w:r>
        <w:t>Requirement description:</w:t>
      </w:r>
    </w:p>
    <w:p w14:paraId="54997E51" w14:textId="13F30EE1" w:rsidR="002815A0" w:rsidRDefault="00000000">
      <w:r>
        <w:rPr>
          <w:sz w:val="20"/>
        </w:rPr>
        <w:t xml:space="preserve">Se requiere una interfaz de salida SAP -&gt; Fleetio para enviar el resultado de creación de la Work Order y la trazabilidad de compras asociada. La creación/modificación de la WO por JSON es un flujo inbound independiente; </w:t>
      </w:r>
    </w:p>
    <w:p w14:paraId="1F8FBF85" w14:textId="77777777" w:rsidR="002815A0" w:rsidRDefault="00000000">
      <w:pPr>
        <w:rPr>
          <w:sz w:val="20"/>
        </w:rPr>
      </w:pPr>
      <w:r>
        <w:rPr>
          <w:sz w:val="20"/>
        </w:rPr>
        <w:t>El flujo enviará a Fleetio el AUFNR cuando la WO se cree correctamente. Si la BAPI falla, se enviará el mensaje registrado en ZTA0108_ODATAL. Después, cuando SAP genere la PR, la interfaz enviará los datos de requisición; cuando Compras genere la PO o cuando EKPO-ELIKZ quede en X, se reenviará el JSON con el avance correspondiente.</w:t>
      </w:r>
    </w:p>
    <w:p w14:paraId="4C6D8C5A" w14:textId="77777777" w:rsidR="00247CF6" w:rsidRDefault="00247CF6">
      <w:pPr>
        <w:rPr>
          <w:sz w:val="20"/>
        </w:rPr>
      </w:pPr>
    </w:p>
    <w:p w14:paraId="3314C099" w14:textId="5B25346A" w:rsidR="00247CF6" w:rsidRDefault="00247CF6">
      <w:r>
        <w:rPr>
          <w:noProof/>
        </w:rPr>
        <w:drawing>
          <wp:inline distT="0" distB="0" distL="0" distR="0" wp14:anchorId="3D58A358" wp14:editId="63B23576">
            <wp:extent cx="5475605" cy="2847340"/>
            <wp:effectExtent l="0" t="0" r="0" b="0"/>
            <wp:docPr id="17274852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4852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75605" cy="284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31FD7" w14:textId="77777777" w:rsidR="002815A0" w:rsidRDefault="00000000">
      <w:pPr>
        <w:pStyle w:val="Heading2"/>
      </w:pPr>
      <w:r>
        <w:t>Geographical Impact</w:t>
      </w:r>
    </w:p>
    <w:p w14:paraId="3AD962BB" w14:textId="77777777" w:rsidR="002815A0" w:rsidRDefault="00000000">
      <w:r>
        <w:rPr>
          <w:sz w:val="20"/>
        </w:rPr>
        <w:t>USA region</w:t>
      </w:r>
    </w:p>
    <w:p w14:paraId="40AD81CA" w14:textId="77777777" w:rsidR="002815A0" w:rsidRPr="00912E58" w:rsidRDefault="00000000">
      <w:pPr>
        <w:pStyle w:val="Heading2"/>
        <w:rPr>
          <w:lang w:val="en-US"/>
        </w:rPr>
      </w:pPr>
      <w:r w:rsidRPr="00912E58">
        <w:rPr>
          <w:lang w:val="en-US"/>
        </w:rPr>
        <w:t>Frequency and User Concurrency execution:</w:t>
      </w:r>
    </w:p>
    <w:p w14:paraId="5B5904C3" w14:textId="77777777" w:rsidR="002815A0" w:rsidRDefault="00000000">
      <w:r>
        <w:rPr>
          <w:sz w:val="20"/>
        </w:rPr>
        <w:t>Ejecución por evento: creación/error de WO, creación/modificación de PR, creación/modificación de PO, borrado de posición PO y actualización de entrega completa en EKPO-ELIKZ.</w:t>
      </w:r>
    </w:p>
    <w:p w14:paraId="011899A4" w14:textId="77777777" w:rsidR="002815A0" w:rsidRDefault="00000000">
      <w:pPr>
        <w:pStyle w:val="Heading2"/>
      </w:pPr>
      <w:r>
        <w:t>Data Volume: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87"/>
        <w:gridCol w:w="6226"/>
      </w:tblGrid>
      <w:tr w:rsidR="002815A0" w14:paraId="70B51BCC" w14:textId="77777777">
        <w:trPr>
          <w:jc w:val="center"/>
        </w:trPr>
        <w:tc>
          <w:tcPr>
            <w:tcW w:w="259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000000"/>
            <w:vAlign w:val="center"/>
          </w:tcPr>
          <w:p w14:paraId="27CAD22A" w14:textId="77777777" w:rsidR="002815A0" w:rsidRDefault="00000000">
            <w:r>
              <w:rPr>
                <w:b/>
                <w:sz w:val="16"/>
              </w:rPr>
              <w:t>Concept</w:t>
            </w:r>
          </w:p>
        </w:tc>
        <w:tc>
          <w:tcPr>
            <w:tcW w:w="691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000000"/>
            <w:vAlign w:val="center"/>
          </w:tcPr>
          <w:p w14:paraId="2AED67D5" w14:textId="77777777" w:rsidR="002815A0" w:rsidRDefault="00000000">
            <w:r>
              <w:rPr>
                <w:b/>
                <w:sz w:val="16"/>
              </w:rPr>
              <w:t>Definition</w:t>
            </w:r>
          </w:p>
        </w:tc>
      </w:tr>
      <w:tr w:rsidR="002815A0" w14:paraId="32D0FD74" w14:textId="77777777">
        <w:trPr>
          <w:jc w:val="center"/>
        </w:trPr>
        <w:tc>
          <w:tcPr>
            <w:tcW w:w="259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EF85941" w14:textId="77777777" w:rsidR="002815A0" w:rsidRDefault="00000000">
            <w:r>
              <w:rPr>
                <w:sz w:val="16"/>
              </w:rPr>
              <w:t>Work Orders</w:t>
            </w:r>
          </w:p>
        </w:tc>
        <w:tc>
          <w:tcPr>
            <w:tcW w:w="691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88509AD" w14:textId="77777777" w:rsidR="002815A0" w:rsidRDefault="00000000">
            <w:r>
              <w:rPr>
                <w:sz w:val="16"/>
              </w:rPr>
              <w:t>WOs Fleetio registradas en ZTA0108_ODATAL.</w:t>
            </w:r>
          </w:p>
        </w:tc>
      </w:tr>
      <w:tr w:rsidR="002815A0" w14:paraId="14D06F84" w14:textId="77777777">
        <w:trPr>
          <w:jc w:val="center"/>
        </w:trPr>
        <w:tc>
          <w:tcPr>
            <w:tcW w:w="259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1698092F" w14:textId="77777777" w:rsidR="002815A0" w:rsidRDefault="00000000">
            <w:r>
              <w:rPr>
                <w:sz w:val="16"/>
              </w:rPr>
              <w:t>Purchase Requisitions</w:t>
            </w:r>
          </w:p>
        </w:tc>
        <w:tc>
          <w:tcPr>
            <w:tcW w:w="691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61A512D5" w14:textId="77777777" w:rsidR="002815A0" w:rsidRDefault="00000000">
            <w:r>
              <w:rPr>
                <w:sz w:val="16"/>
              </w:rPr>
              <w:t>Una WO puede generar una o varias posiciones de PR.</w:t>
            </w:r>
          </w:p>
        </w:tc>
      </w:tr>
      <w:tr w:rsidR="002815A0" w14:paraId="74C58F15" w14:textId="77777777">
        <w:trPr>
          <w:jc w:val="center"/>
        </w:trPr>
        <w:tc>
          <w:tcPr>
            <w:tcW w:w="259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B52D147" w14:textId="77777777" w:rsidR="002815A0" w:rsidRDefault="00000000">
            <w:r>
              <w:rPr>
                <w:sz w:val="16"/>
              </w:rPr>
              <w:t>Purchase Orders</w:t>
            </w:r>
          </w:p>
        </w:tc>
        <w:tc>
          <w:tcPr>
            <w:tcW w:w="691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3335EB8" w14:textId="77777777" w:rsidR="002815A0" w:rsidRDefault="00000000">
            <w:r>
              <w:rPr>
                <w:sz w:val="16"/>
              </w:rPr>
              <w:t>Una PR puede convertirse en una o varias posiciones de PO.</w:t>
            </w:r>
          </w:p>
        </w:tc>
      </w:tr>
      <w:tr w:rsidR="002815A0" w14:paraId="74958706" w14:textId="77777777">
        <w:trPr>
          <w:jc w:val="center"/>
        </w:trPr>
        <w:tc>
          <w:tcPr>
            <w:tcW w:w="259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5A0F1B74" w14:textId="77777777" w:rsidR="002815A0" w:rsidRDefault="00000000">
            <w:r>
              <w:rPr>
                <w:sz w:val="16"/>
              </w:rPr>
              <w:t>Outbound Messages</w:t>
            </w:r>
          </w:p>
        </w:tc>
        <w:tc>
          <w:tcPr>
            <w:tcW w:w="691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109D10AD" w14:textId="77777777" w:rsidR="002815A0" w:rsidRDefault="00000000">
            <w:r>
              <w:rPr>
                <w:sz w:val="16"/>
              </w:rPr>
              <w:t>Se envía respuesta por etapa: WO, PR, PO, modificación de cantidad, borrado o entrega completa de PO.</w:t>
            </w:r>
          </w:p>
        </w:tc>
      </w:tr>
    </w:tbl>
    <w:p w14:paraId="2769EAA4" w14:textId="77777777" w:rsidR="002815A0" w:rsidRPr="00912E58" w:rsidRDefault="00000000">
      <w:pPr>
        <w:pStyle w:val="Heading2"/>
        <w:rPr>
          <w:lang w:val="en-US"/>
        </w:rPr>
      </w:pPr>
      <w:r w:rsidRPr="00912E58">
        <w:rPr>
          <w:lang w:val="en-US"/>
        </w:rPr>
        <w:t>Reason for the development or configuration (Business Value):</w:t>
      </w:r>
    </w:p>
    <w:p w14:paraId="255B59FD" w14:textId="77777777" w:rsidR="002815A0" w:rsidRDefault="00000000">
      <w:r>
        <w:rPr>
          <w:sz w:val="20"/>
        </w:rPr>
        <w:t>Dar a Fleetio visibilidad del resultado de la WO en SAP y del avance de compras sin seguimiento manual. Con esto Fleetio podrá conocer el AUFNR, la PR, la PO, los cambios de cantidad, el borrado de posiciones y la entrega completa de la posición.</w:t>
      </w:r>
    </w:p>
    <w:p w14:paraId="3C981288" w14:textId="77777777" w:rsidR="002815A0" w:rsidRDefault="00000000">
      <w:pPr>
        <w:pStyle w:val="Heading2"/>
      </w:pPr>
      <w:r>
        <w:lastRenderedPageBreak/>
        <w:t>Assumptions:</w:t>
      </w:r>
    </w:p>
    <w:p w14:paraId="310BBA28" w14:textId="77777777" w:rsidR="002815A0" w:rsidRDefault="00000000">
      <w:r>
        <w:rPr>
          <w:sz w:val="20"/>
        </w:rPr>
        <w:t>• La interfaz inbound de WO guarda el resultado de BAPI_ALM_ORDER_MAINTAIN en ZTA0108_ODATAL.</w:t>
      </w:r>
    </w:p>
    <w:p w14:paraId="29F166B3" w14:textId="77777777" w:rsidR="002815A0" w:rsidRDefault="00000000">
      <w:r>
        <w:rPr>
          <w:sz w:val="20"/>
        </w:rPr>
        <w:t>• La correlación Fleetio/SAP se toma de ZTA0108_ODATAL usando EXTERNAL_ID, WORKORDER y ORIGIN_ID.</w:t>
      </w:r>
    </w:p>
    <w:p w14:paraId="2CFDB686" w14:textId="77777777" w:rsidR="002815A0" w:rsidRDefault="00000000">
      <w:r>
        <w:rPr>
          <w:sz w:val="20"/>
        </w:rPr>
        <w:t>• Solo se procesan documentos con AUFNR y planta activa en ZTA0117_FLT_CONF.</w:t>
      </w:r>
    </w:p>
    <w:p w14:paraId="1C4FEFD3" w14:textId="77777777" w:rsidR="002815A0" w:rsidRDefault="00000000">
      <w:r>
        <w:rPr>
          <w:sz w:val="20"/>
        </w:rPr>
        <w:t>• Las BAdIs solo actualizan trazabilidad; el envío a Confluent/Fleetio lo realiza el Bridge/job fuera del update task.</w:t>
      </w:r>
    </w:p>
    <w:p w14:paraId="41B02D85" w14:textId="77777777" w:rsidR="002815A0" w:rsidRDefault="00000000">
      <w:r>
        <w:rPr>
          <w:sz w:val="20"/>
        </w:rPr>
        <w:t>• EKPO-ELIKZ = X indica posición de PO entregada completamente; EKPO-LOEKZ indica posición borrada y EKPO-MENGE refleja cambios de cantidad.</w:t>
      </w:r>
    </w:p>
    <w:p w14:paraId="1ECF262E" w14:textId="77777777" w:rsidR="002815A0" w:rsidRDefault="00000000">
      <w:pPr>
        <w:pStyle w:val="Heading2"/>
      </w:pPr>
      <w:r>
        <w:t>Acceptance criteria:</w:t>
      </w:r>
    </w:p>
    <w:p w14:paraId="0BF8648B" w14:textId="77777777" w:rsidR="002815A0" w:rsidRDefault="00000000">
      <w:r>
        <w:rPr>
          <w:sz w:val="20"/>
        </w:rPr>
        <w:t>• WO creada: el JSON debe regresar TYPE = S, WORKORDER = AUFNR y el mensaje de éxito de ZTA0108_ODATAL.</w:t>
      </w:r>
    </w:p>
    <w:p w14:paraId="5335D3F4" w14:textId="77777777" w:rsidR="002815A0" w:rsidRDefault="00000000">
      <w:r>
        <w:rPr>
          <w:sz w:val="20"/>
        </w:rPr>
        <w:t>• WO con error: el JSON debe regresar TYPE = E y el mensaje de error guardado en ZTA0108_ODATAL.</w:t>
      </w:r>
    </w:p>
    <w:p w14:paraId="53111EF7" w14:textId="77777777" w:rsidR="002815A0" w:rsidRDefault="00000000">
      <w:r>
        <w:rPr>
          <w:sz w:val="20"/>
        </w:rPr>
        <w:t>• PR generada: la posición debe registrarse en ZPMT_FLT_PRPO y enviarse con estatus PR_CREATED / PR_UPDATED.</w:t>
      </w:r>
    </w:p>
    <w:p w14:paraId="52DDD613" w14:textId="77777777" w:rsidR="002815A0" w:rsidRDefault="00000000">
      <w:r>
        <w:rPr>
          <w:sz w:val="20"/>
        </w:rPr>
        <w:t>• PO generada: la posición debe registrarse en ZPMT_FLT_PRPO y enviarse con EBELN / EBELP.</w:t>
      </w:r>
    </w:p>
    <w:p w14:paraId="236A89C5" w14:textId="77777777" w:rsidR="002815A0" w:rsidRDefault="00000000">
      <w:r>
        <w:rPr>
          <w:sz w:val="20"/>
        </w:rPr>
        <w:t>• PO modificada: si cambia EKPO-MENGE, EKPO-NETPR o EKPO-NETWR, se debe reenviar la posición con Action = UPDATED.</w:t>
      </w:r>
    </w:p>
    <w:p w14:paraId="49340F80" w14:textId="77777777" w:rsidR="002815A0" w:rsidRDefault="00000000">
      <w:r>
        <w:rPr>
          <w:sz w:val="20"/>
        </w:rPr>
        <w:t>• PO borrada: si EKPO-LOEKZ se llena, se debe reenviar la posición con Action = DELETED.</w:t>
      </w:r>
    </w:p>
    <w:p w14:paraId="6D437F88" w14:textId="77777777" w:rsidR="002815A0" w:rsidRDefault="00000000">
      <w:r>
        <w:rPr>
          <w:sz w:val="20"/>
        </w:rPr>
        <w:t>• PO modificada/borrada/entregada: si cambia EKPO-MENGE, se llena EKPO-LOEKZ o EKPO-ELIKZ = X, se debe reenviar la PO con la acción correspondiente a nivel posición.</w:t>
      </w:r>
    </w:p>
    <w:p w14:paraId="51808309" w14:textId="77777777" w:rsidR="002815A0" w:rsidRDefault="00000000">
      <w:r>
        <w:rPr>
          <w:sz w:val="20"/>
        </w:rPr>
        <w:t>• Si falla el envío del Bridge, el registro debe quedar en ERROR/RETRY para reproceso.</w:t>
      </w:r>
    </w:p>
    <w:p w14:paraId="4A2FC936" w14:textId="77777777" w:rsidR="002815A0" w:rsidRDefault="00000000">
      <w:pPr>
        <w:pStyle w:val="Heading2"/>
      </w:pPr>
      <w:r>
        <w:t>Comments:</w:t>
      </w:r>
    </w:p>
    <w:p w14:paraId="2646E766" w14:textId="2AD8590D" w:rsidR="002815A0" w:rsidRDefault="00000000">
      <w:r>
        <w:rPr>
          <w:sz w:val="20"/>
        </w:rPr>
        <w:t>El alcance no incluye el detalle técnico de la interfaz inbound de WO</w:t>
      </w:r>
      <w:r w:rsidR="00912E58">
        <w:rPr>
          <w:sz w:val="20"/>
        </w:rPr>
        <w:t>.</w:t>
      </w:r>
    </w:p>
    <w:p w14:paraId="0927F22D" w14:textId="77777777" w:rsidR="002815A0" w:rsidRDefault="00000000">
      <w:pPr>
        <w:pStyle w:val="Heading2"/>
      </w:pPr>
      <w:r>
        <w:t>Requirement Type</w:t>
      </w:r>
    </w:p>
    <w:p w14:paraId="5C824BB6" w14:textId="77777777" w:rsidR="002815A0" w:rsidRDefault="00000000">
      <w:r>
        <w:rPr>
          <w:sz w:val="20"/>
        </w:rPr>
        <w:t>SAP ECC Functional Specification</w:t>
      </w:r>
    </w:p>
    <w:p w14:paraId="0D9F7B22" w14:textId="2E601B58" w:rsidR="002815A0" w:rsidRPr="00912E58" w:rsidRDefault="00000000">
      <w:pPr>
        <w:rPr>
          <w:lang w:val="en-US"/>
        </w:rPr>
      </w:pPr>
      <w:r w:rsidRPr="00912E58">
        <w:rPr>
          <w:b/>
          <w:sz w:val="20"/>
          <w:lang w:val="en-US"/>
        </w:rPr>
        <w:t>Fleetio &lt;- SAP outbound log / PR / PO response through Bridge / Confluent channel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42"/>
        <w:gridCol w:w="6071"/>
      </w:tblGrid>
      <w:tr w:rsidR="002815A0" w14:paraId="347E4AA0" w14:textId="77777777">
        <w:trPr>
          <w:jc w:val="center"/>
        </w:trPr>
        <w:tc>
          <w:tcPr>
            <w:tcW w:w="28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000000"/>
            <w:vAlign w:val="center"/>
          </w:tcPr>
          <w:p w14:paraId="3A437E0D" w14:textId="77777777" w:rsidR="002815A0" w:rsidRDefault="00000000">
            <w:r>
              <w:rPr>
                <w:b/>
                <w:sz w:val="16"/>
              </w:rPr>
              <w:t>Element</w:t>
            </w:r>
          </w:p>
        </w:tc>
        <w:tc>
          <w:tcPr>
            <w:tcW w:w="691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000000"/>
            <w:vAlign w:val="center"/>
          </w:tcPr>
          <w:p w14:paraId="4A478320" w14:textId="77777777" w:rsidR="002815A0" w:rsidRDefault="00000000">
            <w:r>
              <w:rPr>
                <w:b/>
                <w:sz w:val="16"/>
              </w:rPr>
              <w:t>Definition</w:t>
            </w:r>
          </w:p>
        </w:tc>
      </w:tr>
      <w:tr w:rsidR="002815A0" w:rsidRPr="0026334A" w14:paraId="554D9865" w14:textId="77777777">
        <w:trPr>
          <w:jc w:val="center"/>
        </w:trPr>
        <w:tc>
          <w:tcPr>
            <w:tcW w:w="28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C01BA75" w14:textId="77777777" w:rsidR="002815A0" w:rsidRDefault="00000000">
            <w:r>
              <w:rPr>
                <w:sz w:val="16"/>
              </w:rPr>
              <w:t>SAP Object</w:t>
            </w:r>
          </w:p>
        </w:tc>
        <w:tc>
          <w:tcPr>
            <w:tcW w:w="691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95B0EA5" w14:textId="77777777" w:rsidR="002815A0" w:rsidRPr="00912E58" w:rsidRDefault="00000000">
            <w:pPr>
              <w:rPr>
                <w:lang w:val="en-US"/>
              </w:rPr>
            </w:pPr>
            <w:r w:rsidRPr="00912E58">
              <w:rPr>
                <w:sz w:val="16"/>
                <w:lang w:val="en-US"/>
              </w:rPr>
              <w:t>PM Work Order / MM PR / MM PO.</w:t>
            </w:r>
          </w:p>
        </w:tc>
      </w:tr>
      <w:tr w:rsidR="002815A0" w14:paraId="00051D78" w14:textId="77777777">
        <w:trPr>
          <w:jc w:val="center"/>
        </w:trPr>
        <w:tc>
          <w:tcPr>
            <w:tcW w:w="28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1CDC4D56" w14:textId="77777777" w:rsidR="002815A0" w:rsidRDefault="00000000">
            <w:r>
              <w:rPr>
                <w:sz w:val="16"/>
              </w:rPr>
              <w:t>Source System</w:t>
            </w:r>
          </w:p>
        </w:tc>
        <w:tc>
          <w:tcPr>
            <w:tcW w:w="691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4A8F8C45" w14:textId="77777777" w:rsidR="002815A0" w:rsidRDefault="00000000">
            <w:r>
              <w:rPr>
                <w:sz w:val="16"/>
              </w:rPr>
              <w:t>SAP ECC.</w:t>
            </w:r>
          </w:p>
        </w:tc>
      </w:tr>
      <w:tr w:rsidR="002815A0" w14:paraId="247506CE" w14:textId="77777777">
        <w:trPr>
          <w:jc w:val="center"/>
        </w:trPr>
        <w:tc>
          <w:tcPr>
            <w:tcW w:w="28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F48355F" w14:textId="77777777" w:rsidR="002815A0" w:rsidRDefault="00000000">
            <w:r>
              <w:rPr>
                <w:sz w:val="16"/>
              </w:rPr>
              <w:t>Target System</w:t>
            </w:r>
          </w:p>
        </w:tc>
        <w:tc>
          <w:tcPr>
            <w:tcW w:w="691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03460DE" w14:textId="77777777" w:rsidR="002815A0" w:rsidRDefault="00000000">
            <w:r>
              <w:rPr>
                <w:sz w:val="16"/>
              </w:rPr>
              <w:t>Fleetio.</w:t>
            </w:r>
          </w:p>
        </w:tc>
      </w:tr>
      <w:tr w:rsidR="002815A0" w:rsidRPr="00247CF6" w14:paraId="5AF27654" w14:textId="77777777">
        <w:trPr>
          <w:jc w:val="center"/>
        </w:trPr>
        <w:tc>
          <w:tcPr>
            <w:tcW w:w="28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3892E4E1" w14:textId="77777777" w:rsidR="002815A0" w:rsidRDefault="00000000">
            <w:r>
              <w:rPr>
                <w:sz w:val="16"/>
              </w:rPr>
              <w:t>Outbound Channel</w:t>
            </w:r>
          </w:p>
        </w:tc>
        <w:tc>
          <w:tcPr>
            <w:tcW w:w="691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76634F9F" w14:textId="77777777" w:rsidR="002815A0" w:rsidRPr="00912E58" w:rsidRDefault="00000000">
            <w:pPr>
              <w:rPr>
                <w:lang w:val="en-US"/>
              </w:rPr>
            </w:pPr>
            <w:r w:rsidRPr="00912E58">
              <w:rPr>
                <w:sz w:val="16"/>
                <w:lang w:val="en-US"/>
              </w:rPr>
              <w:t>SAP -&gt; PR/PO Bridge -&gt; Confluent -&gt; Fleetio.</w:t>
            </w:r>
          </w:p>
        </w:tc>
      </w:tr>
      <w:tr w:rsidR="002815A0" w:rsidRPr="0026334A" w14:paraId="7A08B34C" w14:textId="77777777">
        <w:trPr>
          <w:jc w:val="center"/>
        </w:trPr>
        <w:tc>
          <w:tcPr>
            <w:tcW w:w="28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2B26031" w14:textId="77777777" w:rsidR="002815A0" w:rsidRDefault="00000000">
            <w:r>
              <w:rPr>
                <w:sz w:val="16"/>
              </w:rPr>
              <w:t>Main Triggers</w:t>
            </w:r>
          </w:p>
        </w:tc>
        <w:tc>
          <w:tcPr>
            <w:tcW w:w="691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020EBF4" w14:textId="77777777" w:rsidR="002815A0" w:rsidRPr="003B63B8" w:rsidRDefault="00000000">
            <w:pPr>
              <w:rPr>
                <w:highlight w:val="yellow"/>
                <w:lang w:val="en-US"/>
              </w:rPr>
            </w:pPr>
            <w:r w:rsidRPr="003B63B8">
              <w:rPr>
                <w:sz w:val="16"/>
                <w:highlight w:val="yellow"/>
                <w:lang w:val="en-US"/>
              </w:rPr>
              <w:t>ZTA0108_ODATAL log, ME_REQ_POSTED, ME_PURCHDOC_POSTED and EKPO changes: MENGE, LOEKZ, ELIKZ.</w:t>
            </w:r>
          </w:p>
        </w:tc>
      </w:tr>
      <w:tr w:rsidR="002815A0" w14:paraId="19EB46BA" w14:textId="77777777">
        <w:trPr>
          <w:jc w:val="center"/>
        </w:trPr>
        <w:tc>
          <w:tcPr>
            <w:tcW w:w="28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3AD36BA3" w14:textId="77777777" w:rsidR="002815A0" w:rsidRDefault="00000000">
            <w:r>
              <w:rPr>
                <w:sz w:val="16"/>
              </w:rPr>
              <w:t>Monitoring / Persistence</w:t>
            </w:r>
          </w:p>
        </w:tc>
        <w:tc>
          <w:tcPr>
            <w:tcW w:w="691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5BD51DF6" w14:textId="77777777" w:rsidR="002815A0" w:rsidRDefault="00000000">
            <w:r>
              <w:rPr>
                <w:sz w:val="16"/>
              </w:rPr>
              <w:t>ZTA0108_ODATAL para WO; ZPMT_FLT_PRPO para PR/PO y control outbound.</w:t>
            </w:r>
          </w:p>
        </w:tc>
      </w:tr>
      <w:tr w:rsidR="002815A0" w14:paraId="288D2647" w14:textId="77777777">
        <w:trPr>
          <w:jc w:val="center"/>
        </w:trPr>
        <w:tc>
          <w:tcPr>
            <w:tcW w:w="28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20517AC" w14:textId="77777777" w:rsidR="002815A0" w:rsidRDefault="00000000">
            <w:r>
              <w:rPr>
                <w:sz w:val="16"/>
              </w:rPr>
              <w:t>Plant Control</w:t>
            </w:r>
          </w:p>
        </w:tc>
        <w:tc>
          <w:tcPr>
            <w:tcW w:w="691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86A13FA" w14:textId="77777777" w:rsidR="002815A0" w:rsidRDefault="00000000">
            <w:r>
              <w:rPr>
                <w:sz w:val="16"/>
              </w:rPr>
              <w:t>ZTA0117_FLT_CONF valida plantas/configuración habilitada.</w:t>
            </w:r>
          </w:p>
        </w:tc>
      </w:tr>
      <w:tr w:rsidR="002815A0" w:rsidRPr="0026334A" w14:paraId="438DAADC" w14:textId="77777777">
        <w:trPr>
          <w:jc w:val="center"/>
        </w:trPr>
        <w:tc>
          <w:tcPr>
            <w:tcW w:w="28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4A023E12" w14:textId="77777777" w:rsidR="002815A0" w:rsidRDefault="00000000">
            <w:r>
              <w:rPr>
                <w:sz w:val="16"/>
              </w:rPr>
              <w:t>Response Content</w:t>
            </w:r>
          </w:p>
        </w:tc>
        <w:tc>
          <w:tcPr>
            <w:tcW w:w="691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53140EEE" w14:textId="77777777" w:rsidR="002815A0" w:rsidRPr="00912E58" w:rsidRDefault="00000000">
            <w:pPr>
              <w:rPr>
                <w:lang w:val="en-US"/>
              </w:rPr>
            </w:pPr>
            <w:r w:rsidRPr="00912E58">
              <w:rPr>
                <w:sz w:val="16"/>
                <w:lang w:val="en-US"/>
              </w:rPr>
              <w:t>FleetioId, SAP Work Order, mensajes BAPI, PRs, POs, EKPO_MENGE, EKPO_LOEKZ and EKPO_ELIKZ.</w:t>
            </w:r>
          </w:p>
        </w:tc>
      </w:tr>
      <w:tr w:rsidR="002815A0" w:rsidRPr="0026334A" w14:paraId="6AD5A3EA" w14:textId="77777777">
        <w:trPr>
          <w:jc w:val="center"/>
        </w:trPr>
        <w:tc>
          <w:tcPr>
            <w:tcW w:w="28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CE09111" w14:textId="77777777" w:rsidR="002815A0" w:rsidRDefault="00000000">
            <w:r>
              <w:rPr>
                <w:sz w:val="16"/>
              </w:rPr>
              <w:t>Out of Scope</w:t>
            </w:r>
          </w:p>
        </w:tc>
        <w:tc>
          <w:tcPr>
            <w:tcW w:w="691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E29F62B" w14:textId="77777777" w:rsidR="002815A0" w:rsidRPr="00912E58" w:rsidRDefault="00000000">
            <w:pPr>
              <w:rPr>
                <w:lang w:val="en-US"/>
              </w:rPr>
            </w:pPr>
            <w:r w:rsidRPr="00912E58">
              <w:rPr>
                <w:sz w:val="16"/>
                <w:lang w:val="en-US"/>
              </w:rPr>
              <w:t>Inbound WO detail, confirmations, inventories and Goods Receipts detail.</w:t>
            </w:r>
          </w:p>
        </w:tc>
      </w:tr>
    </w:tbl>
    <w:p w14:paraId="4D1EF31C" w14:textId="77777777" w:rsidR="003B63B8" w:rsidRPr="00247CF6" w:rsidRDefault="003B63B8">
      <w:pPr>
        <w:rPr>
          <w:b/>
          <w:sz w:val="20"/>
          <w:lang w:val="en-US"/>
        </w:rPr>
      </w:pPr>
    </w:p>
    <w:p w14:paraId="20FE2F1D" w14:textId="5097081C" w:rsidR="002815A0" w:rsidRDefault="00000000">
      <w:r>
        <w:rPr>
          <w:b/>
          <w:sz w:val="20"/>
        </w:rPr>
        <w:t>1. Flujo funcional consolidado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93"/>
        <w:gridCol w:w="1871"/>
        <w:gridCol w:w="3651"/>
        <w:gridCol w:w="2498"/>
      </w:tblGrid>
      <w:tr w:rsidR="002815A0" w14:paraId="32AEE957" w14:textId="77777777">
        <w:trPr>
          <w:jc w:val="center"/>
        </w:trPr>
        <w:tc>
          <w:tcPr>
            <w:tcW w:w="64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000000"/>
            <w:vAlign w:val="center"/>
          </w:tcPr>
          <w:p w14:paraId="52621C9D" w14:textId="77777777" w:rsidR="002815A0" w:rsidRDefault="00000000">
            <w:r>
              <w:rPr>
                <w:b/>
                <w:sz w:val="14"/>
              </w:rPr>
              <w:t>Step</w:t>
            </w:r>
          </w:p>
        </w:tc>
        <w:tc>
          <w:tcPr>
            <w:tcW w:w="23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000000"/>
            <w:vAlign w:val="center"/>
          </w:tcPr>
          <w:p w14:paraId="18F08BE7" w14:textId="77777777" w:rsidR="002815A0" w:rsidRDefault="00000000">
            <w:r>
              <w:rPr>
                <w:b/>
                <w:sz w:val="14"/>
              </w:rPr>
              <w:t>Process Point</w:t>
            </w:r>
          </w:p>
        </w:tc>
        <w:tc>
          <w:tcPr>
            <w:tcW w:w="43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000000"/>
            <w:vAlign w:val="center"/>
          </w:tcPr>
          <w:p w14:paraId="5F33E0BA" w14:textId="77777777" w:rsidR="002815A0" w:rsidRDefault="00000000">
            <w:r>
              <w:rPr>
                <w:b/>
                <w:sz w:val="14"/>
              </w:rPr>
              <w:t>Functional Rule</w:t>
            </w:r>
          </w:p>
        </w:tc>
        <w:tc>
          <w:tcPr>
            <w:tcW w:w="30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000000"/>
            <w:vAlign w:val="center"/>
          </w:tcPr>
          <w:p w14:paraId="6441282B" w14:textId="77777777" w:rsidR="002815A0" w:rsidRDefault="00000000">
            <w:r>
              <w:rPr>
                <w:b/>
                <w:sz w:val="14"/>
              </w:rPr>
              <w:t>Result</w:t>
            </w:r>
          </w:p>
        </w:tc>
      </w:tr>
      <w:tr w:rsidR="002815A0" w14:paraId="5F9F1BD1" w14:textId="77777777">
        <w:trPr>
          <w:jc w:val="center"/>
        </w:trPr>
        <w:tc>
          <w:tcPr>
            <w:tcW w:w="64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B3A81C6" w14:textId="77777777" w:rsidR="002815A0" w:rsidRDefault="00000000">
            <w:r>
              <w:rPr>
                <w:sz w:val="14"/>
              </w:rPr>
              <w:t>1</w:t>
            </w:r>
          </w:p>
        </w:tc>
        <w:tc>
          <w:tcPr>
            <w:tcW w:w="23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E917A99" w14:textId="77777777" w:rsidR="002815A0" w:rsidRDefault="00000000">
            <w:r>
              <w:rPr>
                <w:sz w:val="14"/>
              </w:rPr>
              <w:t>JSON entrada Fleetio -&gt; SAP</w:t>
            </w:r>
          </w:p>
        </w:tc>
        <w:tc>
          <w:tcPr>
            <w:tcW w:w="43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E19082F" w14:textId="77777777" w:rsidR="002815A0" w:rsidRDefault="00000000">
            <w:r>
              <w:rPr>
                <w:sz w:val="14"/>
              </w:rPr>
              <w:t>La interfaz inbound independiente ejecuta BAPI_ALM_ORDER_MAINTAIN.</w:t>
            </w:r>
          </w:p>
        </w:tc>
        <w:tc>
          <w:tcPr>
            <w:tcW w:w="30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15BF3A7" w14:textId="77777777" w:rsidR="002815A0" w:rsidRDefault="00000000">
            <w:r>
              <w:rPr>
                <w:sz w:val="14"/>
              </w:rPr>
              <w:t>ZTA0108_ODATAL guarda éxito o error.</w:t>
            </w:r>
          </w:p>
        </w:tc>
      </w:tr>
      <w:tr w:rsidR="002815A0" w14:paraId="7108A4D7" w14:textId="77777777">
        <w:trPr>
          <w:jc w:val="center"/>
        </w:trPr>
        <w:tc>
          <w:tcPr>
            <w:tcW w:w="64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75FB0C12" w14:textId="77777777" w:rsidR="002815A0" w:rsidRDefault="00000000">
            <w:r>
              <w:rPr>
                <w:sz w:val="14"/>
              </w:rPr>
              <w:t>2</w:t>
            </w:r>
          </w:p>
        </w:tc>
        <w:tc>
          <w:tcPr>
            <w:tcW w:w="23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3B0B0500" w14:textId="77777777" w:rsidR="002815A0" w:rsidRDefault="00000000">
            <w:r>
              <w:rPr>
                <w:sz w:val="14"/>
              </w:rPr>
              <w:t>WO Log Outbound</w:t>
            </w:r>
          </w:p>
        </w:tc>
        <w:tc>
          <w:tcPr>
            <w:tcW w:w="43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30CBB195" w14:textId="77777777" w:rsidR="002815A0" w:rsidRDefault="00000000">
            <w:r>
              <w:rPr>
                <w:sz w:val="14"/>
              </w:rPr>
              <w:t>El Bridge lee ZTA0108_ODATAL.</w:t>
            </w:r>
          </w:p>
        </w:tc>
        <w:tc>
          <w:tcPr>
            <w:tcW w:w="30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11688024" w14:textId="77777777" w:rsidR="002815A0" w:rsidRDefault="00000000">
            <w:r>
              <w:rPr>
                <w:sz w:val="14"/>
              </w:rPr>
              <w:t>Envía AUFNR si TYPE = S o mensaje BAPI si TYPE = E.</w:t>
            </w:r>
          </w:p>
        </w:tc>
      </w:tr>
      <w:tr w:rsidR="002815A0" w:rsidRPr="0026334A" w14:paraId="673F5F6A" w14:textId="77777777">
        <w:trPr>
          <w:jc w:val="center"/>
        </w:trPr>
        <w:tc>
          <w:tcPr>
            <w:tcW w:w="64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3A8BC0C" w14:textId="77777777" w:rsidR="002815A0" w:rsidRDefault="00000000">
            <w:r>
              <w:rPr>
                <w:sz w:val="14"/>
              </w:rPr>
              <w:t>3</w:t>
            </w:r>
          </w:p>
        </w:tc>
        <w:tc>
          <w:tcPr>
            <w:tcW w:w="23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B430096" w14:textId="77777777" w:rsidR="002815A0" w:rsidRDefault="00000000">
            <w:r>
              <w:rPr>
                <w:sz w:val="14"/>
              </w:rPr>
              <w:t>PR automática desde WO</w:t>
            </w:r>
          </w:p>
        </w:tc>
        <w:tc>
          <w:tcPr>
            <w:tcW w:w="43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47A4772" w14:textId="77777777" w:rsidR="002815A0" w:rsidRDefault="00000000">
            <w:r>
              <w:rPr>
                <w:sz w:val="14"/>
              </w:rPr>
              <w:t>SAP genera/modifica la PR y ME_REQ_POSTED valida EBKN-AUFNR, WERKS y correlación.</w:t>
            </w:r>
          </w:p>
        </w:tc>
        <w:tc>
          <w:tcPr>
            <w:tcW w:w="30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213A8CC" w14:textId="77777777" w:rsidR="002815A0" w:rsidRPr="00912E58" w:rsidRDefault="00000000">
            <w:pPr>
              <w:rPr>
                <w:lang w:val="en-US"/>
              </w:rPr>
            </w:pPr>
            <w:r w:rsidRPr="00912E58">
              <w:rPr>
                <w:sz w:val="14"/>
                <w:lang w:val="en-US"/>
              </w:rPr>
              <w:t>ZPMT_FLT_PRPO guarda PR_CREATED / PR_UPDATED.</w:t>
            </w:r>
          </w:p>
        </w:tc>
      </w:tr>
      <w:tr w:rsidR="002815A0" w14:paraId="10FCE459" w14:textId="77777777">
        <w:trPr>
          <w:jc w:val="center"/>
        </w:trPr>
        <w:tc>
          <w:tcPr>
            <w:tcW w:w="64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053C6663" w14:textId="77777777" w:rsidR="002815A0" w:rsidRDefault="00000000">
            <w:r>
              <w:rPr>
                <w:sz w:val="14"/>
              </w:rPr>
              <w:t>4</w:t>
            </w:r>
          </w:p>
        </w:tc>
        <w:tc>
          <w:tcPr>
            <w:tcW w:w="23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7930A79F" w14:textId="77777777" w:rsidR="002815A0" w:rsidRDefault="00000000">
            <w:r>
              <w:rPr>
                <w:sz w:val="14"/>
              </w:rPr>
              <w:t>PO por Compras</w:t>
            </w:r>
          </w:p>
        </w:tc>
        <w:tc>
          <w:tcPr>
            <w:tcW w:w="43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5A9B7FC9" w14:textId="77777777" w:rsidR="002815A0" w:rsidRDefault="00000000">
            <w:r>
              <w:rPr>
                <w:sz w:val="14"/>
              </w:rPr>
              <w:t>Compras convierte la PR a PO en ME21N / ME59N; ME_PURCHDOC_POSTED valida AUFNR y correlación.</w:t>
            </w:r>
          </w:p>
        </w:tc>
        <w:tc>
          <w:tcPr>
            <w:tcW w:w="30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1A823A22" w14:textId="77777777" w:rsidR="002815A0" w:rsidRDefault="00000000">
            <w:r>
              <w:rPr>
                <w:sz w:val="14"/>
              </w:rPr>
              <w:t>ZPMT_FLT_PRPO guarda PO_CREATED / PO_UPDATED, EBELN y EBELP.</w:t>
            </w:r>
          </w:p>
        </w:tc>
      </w:tr>
      <w:tr w:rsidR="002815A0" w14:paraId="7F389EFF" w14:textId="77777777">
        <w:trPr>
          <w:jc w:val="center"/>
        </w:trPr>
        <w:tc>
          <w:tcPr>
            <w:tcW w:w="64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0D0F46F" w14:textId="77777777" w:rsidR="002815A0" w:rsidRDefault="00000000">
            <w:r>
              <w:rPr>
                <w:sz w:val="14"/>
              </w:rPr>
              <w:t>5</w:t>
            </w:r>
          </w:p>
        </w:tc>
        <w:tc>
          <w:tcPr>
            <w:tcW w:w="23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B3E38D0" w14:textId="77777777" w:rsidR="002815A0" w:rsidRDefault="00000000">
            <w:r>
              <w:rPr>
                <w:sz w:val="14"/>
              </w:rPr>
              <w:t>Cambios posteriores de PO</w:t>
            </w:r>
          </w:p>
        </w:tc>
        <w:tc>
          <w:tcPr>
            <w:tcW w:w="43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D167262" w14:textId="77777777" w:rsidR="002815A0" w:rsidRDefault="00000000">
            <w:r>
              <w:rPr>
                <w:sz w:val="14"/>
              </w:rPr>
              <w:t>SAP actualiza EKPO-MENGE, EKPO-LOEKZ o EKPO-ELIKZ.</w:t>
            </w:r>
          </w:p>
        </w:tc>
        <w:tc>
          <w:tcPr>
            <w:tcW w:w="30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12EE5F5" w14:textId="77777777" w:rsidR="002815A0" w:rsidRDefault="00000000">
            <w:r>
              <w:rPr>
                <w:sz w:val="14"/>
              </w:rPr>
              <w:t>Se reenvía JSON con Action = UPDATED, DELETED o COMPLETED a nivel posición.</w:t>
            </w:r>
          </w:p>
        </w:tc>
      </w:tr>
      <w:tr w:rsidR="002815A0" w14:paraId="698711E8" w14:textId="77777777">
        <w:trPr>
          <w:jc w:val="center"/>
        </w:trPr>
        <w:tc>
          <w:tcPr>
            <w:tcW w:w="64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3A38A947" w14:textId="77777777" w:rsidR="002815A0" w:rsidRDefault="00000000">
            <w:r>
              <w:rPr>
                <w:sz w:val="14"/>
              </w:rPr>
              <w:lastRenderedPageBreak/>
              <w:t>6</w:t>
            </w:r>
          </w:p>
        </w:tc>
        <w:tc>
          <w:tcPr>
            <w:tcW w:w="23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2AC2EBED" w14:textId="77777777" w:rsidR="002815A0" w:rsidRDefault="00000000">
            <w:r>
              <w:rPr>
                <w:sz w:val="14"/>
              </w:rPr>
              <w:t>Bridge outbound</w:t>
            </w:r>
          </w:p>
        </w:tc>
        <w:tc>
          <w:tcPr>
            <w:tcW w:w="43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12E1A27D" w14:textId="77777777" w:rsidR="002815A0" w:rsidRDefault="00000000">
            <w:r>
              <w:rPr>
                <w:sz w:val="14"/>
              </w:rPr>
              <w:t>Lee pendientes, arma JSON y publica en Confluent.</w:t>
            </w:r>
          </w:p>
        </w:tc>
        <w:tc>
          <w:tcPr>
            <w:tcW w:w="30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75236282" w14:textId="77777777" w:rsidR="002815A0" w:rsidRDefault="00000000">
            <w:r>
              <w:rPr>
                <w:sz w:val="14"/>
              </w:rPr>
              <w:t>Actualiza SENT o ERROR/RETRY.</w:t>
            </w:r>
          </w:p>
        </w:tc>
      </w:tr>
    </w:tbl>
    <w:p w14:paraId="2F38638B" w14:textId="77777777" w:rsidR="003B63B8" w:rsidRDefault="003B63B8">
      <w:pPr>
        <w:rPr>
          <w:b/>
          <w:sz w:val="20"/>
        </w:rPr>
      </w:pPr>
    </w:p>
    <w:p w14:paraId="7DC6D4B5" w14:textId="37616A50" w:rsidR="002815A0" w:rsidRDefault="00000000">
      <w:pPr>
        <w:rPr>
          <w:b/>
          <w:sz w:val="20"/>
        </w:rPr>
      </w:pPr>
      <w:r>
        <w:rPr>
          <w:b/>
          <w:sz w:val="20"/>
        </w:rPr>
        <w:t>2. Alcance funcional</w:t>
      </w:r>
    </w:p>
    <w:p w14:paraId="051CA1B9" w14:textId="77777777" w:rsidR="003B63B8" w:rsidRDefault="003B63B8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46"/>
        <w:gridCol w:w="6167"/>
      </w:tblGrid>
      <w:tr w:rsidR="002815A0" w14:paraId="1E7A44E7" w14:textId="77777777">
        <w:trPr>
          <w:jc w:val="center"/>
        </w:trPr>
        <w:tc>
          <w:tcPr>
            <w:tcW w:w="259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000000"/>
            <w:vAlign w:val="center"/>
          </w:tcPr>
          <w:p w14:paraId="4FDB2561" w14:textId="77777777" w:rsidR="002815A0" w:rsidRDefault="00000000">
            <w:r>
              <w:rPr>
                <w:b/>
                <w:sz w:val="16"/>
              </w:rPr>
              <w:t>Concept</w:t>
            </w:r>
          </w:p>
        </w:tc>
        <w:tc>
          <w:tcPr>
            <w:tcW w:w="7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000000"/>
            <w:vAlign w:val="center"/>
          </w:tcPr>
          <w:p w14:paraId="2535DD5F" w14:textId="77777777" w:rsidR="002815A0" w:rsidRDefault="00000000">
            <w:r>
              <w:rPr>
                <w:b/>
                <w:sz w:val="16"/>
              </w:rPr>
              <w:t>Rule</w:t>
            </w:r>
          </w:p>
        </w:tc>
      </w:tr>
      <w:tr w:rsidR="002815A0" w14:paraId="4C02D0C8" w14:textId="77777777">
        <w:trPr>
          <w:jc w:val="center"/>
        </w:trPr>
        <w:tc>
          <w:tcPr>
            <w:tcW w:w="259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3B21F05" w14:textId="77777777" w:rsidR="002815A0" w:rsidRDefault="00000000">
            <w:r>
              <w:rPr>
                <w:sz w:val="16"/>
              </w:rPr>
              <w:t>WO Log Response</w:t>
            </w:r>
          </w:p>
        </w:tc>
        <w:tc>
          <w:tcPr>
            <w:tcW w:w="7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35CD922" w14:textId="77777777" w:rsidR="002815A0" w:rsidRDefault="00000000">
            <w:r>
              <w:rPr>
                <w:sz w:val="16"/>
              </w:rPr>
              <w:t>Enviar a Fleetio el AUFNR o el error registrado en ZTA0108_ODATAL.</w:t>
            </w:r>
          </w:p>
        </w:tc>
      </w:tr>
      <w:tr w:rsidR="002815A0" w14:paraId="0BAAEB68" w14:textId="77777777">
        <w:trPr>
          <w:jc w:val="center"/>
        </w:trPr>
        <w:tc>
          <w:tcPr>
            <w:tcW w:w="259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231063FF" w14:textId="77777777" w:rsidR="002815A0" w:rsidRDefault="00000000">
            <w:r>
              <w:rPr>
                <w:sz w:val="16"/>
              </w:rPr>
              <w:t>PR Capture</w:t>
            </w:r>
          </w:p>
        </w:tc>
        <w:tc>
          <w:tcPr>
            <w:tcW w:w="7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46D8F139" w14:textId="77777777" w:rsidR="002815A0" w:rsidRDefault="00000000">
            <w:r>
              <w:rPr>
                <w:sz w:val="16"/>
              </w:rPr>
              <w:t>Capturar PR cuando la posición tenga EBKN-AUFNR y la WO exista en el log Fleetio.</w:t>
            </w:r>
          </w:p>
        </w:tc>
      </w:tr>
      <w:tr w:rsidR="002815A0" w14:paraId="352BA2B5" w14:textId="77777777">
        <w:trPr>
          <w:jc w:val="center"/>
        </w:trPr>
        <w:tc>
          <w:tcPr>
            <w:tcW w:w="259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715A423" w14:textId="77777777" w:rsidR="002815A0" w:rsidRDefault="00000000">
            <w:r>
              <w:rPr>
                <w:sz w:val="16"/>
              </w:rPr>
              <w:t>PO Capture</w:t>
            </w:r>
          </w:p>
        </w:tc>
        <w:tc>
          <w:tcPr>
            <w:tcW w:w="7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446A4C3" w14:textId="77777777" w:rsidR="002815A0" w:rsidRDefault="00000000">
            <w:r>
              <w:rPr>
                <w:sz w:val="16"/>
              </w:rPr>
              <w:t>Capturar PO cuando la imputación tenga EKKN-AUFNR y relación con la PR/WO Fleetio.</w:t>
            </w:r>
          </w:p>
        </w:tc>
      </w:tr>
      <w:tr w:rsidR="002815A0" w14:paraId="54DCD240" w14:textId="77777777">
        <w:trPr>
          <w:jc w:val="center"/>
        </w:trPr>
        <w:tc>
          <w:tcPr>
            <w:tcW w:w="259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660DD9BC" w14:textId="77777777" w:rsidR="002815A0" w:rsidRDefault="00000000">
            <w:r>
              <w:rPr>
                <w:sz w:val="16"/>
              </w:rPr>
              <w:t>PO Update/Delete/Complete</w:t>
            </w:r>
          </w:p>
        </w:tc>
        <w:tc>
          <w:tcPr>
            <w:tcW w:w="7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3C66F549" w14:textId="77777777" w:rsidR="002815A0" w:rsidRDefault="00000000">
            <w:r>
              <w:rPr>
                <w:sz w:val="16"/>
              </w:rPr>
              <w:t>Reenviar cuando cambie EKPO-MENGE, se llene EKPO-LOEKZ o EKPO-ELIKZ = X.</w:t>
            </w:r>
          </w:p>
        </w:tc>
      </w:tr>
      <w:tr w:rsidR="002815A0" w14:paraId="199DE70E" w14:textId="77777777">
        <w:trPr>
          <w:jc w:val="center"/>
        </w:trPr>
        <w:tc>
          <w:tcPr>
            <w:tcW w:w="259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67ACE32" w14:textId="77777777" w:rsidR="002815A0" w:rsidRDefault="00000000">
            <w:r>
              <w:rPr>
                <w:sz w:val="16"/>
              </w:rPr>
              <w:t>Traceability</w:t>
            </w:r>
          </w:p>
        </w:tc>
        <w:tc>
          <w:tcPr>
            <w:tcW w:w="7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045320D" w14:textId="77777777" w:rsidR="002815A0" w:rsidRDefault="00000000">
            <w:r>
              <w:rPr>
                <w:sz w:val="16"/>
              </w:rPr>
              <w:t>Guardar PR/PO, cantidad, indicador de borrado, entrega completa y estatus outbound en ZPMT_FLT_PRPO.</w:t>
            </w:r>
          </w:p>
        </w:tc>
      </w:tr>
    </w:tbl>
    <w:p w14:paraId="3EB14AAF" w14:textId="77777777" w:rsidR="003B63B8" w:rsidRDefault="003B63B8">
      <w:pPr>
        <w:rPr>
          <w:b/>
          <w:sz w:val="20"/>
        </w:rPr>
      </w:pPr>
    </w:p>
    <w:p w14:paraId="10540CFF" w14:textId="77777777" w:rsidR="003B63B8" w:rsidRDefault="003B63B8">
      <w:pPr>
        <w:rPr>
          <w:b/>
          <w:sz w:val="20"/>
        </w:rPr>
      </w:pPr>
    </w:p>
    <w:p w14:paraId="5FC66574" w14:textId="77777777" w:rsidR="003B63B8" w:rsidRDefault="003B63B8">
      <w:pPr>
        <w:rPr>
          <w:b/>
          <w:sz w:val="20"/>
        </w:rPr>
      </w:pPr>
    </w:p>
    <w:p w14:paraId="7AA4AF90" w14:textId="77777777" w:rsidR="003B63B8" w:rsidRDefault="003B63B8">
      <w:pPr>
        <w:rPr>
          <w:b/>
          <w:sz w:val="20"/>
        </w:rPr>
      </w:pPr>
    </w:p>
    <w:p w14:paraId="0C030F4A" w14:textId="77777777" w:rsidR="003B63B8" w:rsidRDefault="003B63B8">
      <w:pPr>
        <w:rPr>
          <w:b/>
          <w:sz w:val="20"/>
        </w:rPr>
      </w:pPr>
    </w:p>
    <w:p w14:paraId="5DB8D2A2" w14:textId="77777777" w:rsidR="003B63B8" w:rsidRDefault="003B63B8">
      <w:pPr>
        <w:rPr>
          <w:b/>
          <w:sz w:val="20"/>
        </w:rPr>
      </w:pPr>
    </w:p>
    <w:p w14:paraId="345979A4" w14:textId="77777777" w:rsidR="003B63B8" w:rsidRDefault="003B63B8">
      <w:pPr>
        <w:rPr>
          <w:b/>
          <w:sz w:val="20"/>
        </w:rPr>
      </w:pPr>
    </w:p>
    <w:p w14:paraId="763BEBBF" w14:textId="77777777" w:rsidR="003B63B8" w:rsidRDefault="003B63B8">
      <w:pPr>
        <w:rPr>
          <w:b/>
          <w:sz w:val="20"/>
        </w:rPr>
      </w:pPr>
    </w:p>
    <w:p w14:paraId="0B950D8E" w14:textId="77777777" w:rsidR="003B63B8" w:rsidRDefault="003B63B8">
      <w:pPr>
        <w:rPr>
          <w:b/>
          <w:sz w:val="20"/>
        </w:rPr>
      </w:pPr>
    </w:p>
    <w:p w14:paraId="5A96B576" w14:textId="77777777" w:rsidR="003B63B8" w:rsidRDefault="003B63B8">
      <w:pPr>
        <w:rPr>
          <w:b/>
          <w:sz w:val="20"/>
        </w:rPr>
      </w:pPr>
    </w:p>
    <w:p w14:paraId="59B5BEC1" w14:textId="7035CA17" w:rsidR="002815A0" w:rsidRDefault="00000000">
      <w:pPr>
        <w:rPr>
          <w:b/>
          <w:sz w:val="20"/>
        </w:rPr>
      </w:pPr>
      <w:r>
        <w:rPr>
          <w:b/>
          <w:sz w:val="20"/>
        </w:rPr>
        <w:t>3. Desarrollo ABAP</w:t>
      </w:r>
    </w:p>
    <w:p w14:paraId="1A14FCBD" w14:textId="77777777" w:rsidR="003B63B8" w:rsidRDefault="003B63B8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53"/>
        <w:gridCol w:w="2778"/>
        <w:gridCol w:w="5082"/>
      </w:tblGrid>
      <w:tr w:rsidR="002815A0" w14:paraId="30DADEAF" w14:textId="77777777">
        <w:trPr>
          <w:jc w:val="center"/>
        </w:trPr>
        <w:tc>
          <w:tcPr>
            <w:tcW w:w="79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000000"/>
            <w:vAlign w:val="center"/>
          </w:tcPr>
          <w:p w14:paraId="2C63D492" w14:textId="77777777" w:rsidR="002815A0" w:rsidRDefault="00000000">
            <w:r>
              <w:rPr>
                <w:b/>
                <w:sz w:val="16"/>
              </w:rPr>
              <w:t>Order</w:t>
            </w:r>
          </w:p>
        </w:tc>
        <w:tc>
          <w:tcPr>
            <w:tcW w:w="30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000000"/>
            <w:vAlign w:val="center"/>
          </w:tcPr>
          <w:p w14:paraId="0CDEB272" w14:textId="77777777" w:rsidR="002815A0" w:rsidRDefault="00000000">
            <w:r>
              <w:rPr>
                <w:b/>
                <w:sz w:val="16"/>
              </w:rPr>
              <w:t>ABAP Object / Activity</w:t>
            </w:r>
          </w:p>
        </w:tc>
        <w:tc>
          <w:tcPr>
            <w:tcW w:w="63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000000"/>
            <w:vAlign w:val="center"/>
          </w:tcPr>
          <w:p w14:paraId="567064E1" w14:textId="77777777" w:rsidR="002815A0" w:rsidRDefault="00000000">
            <w:r>
              <w:rPr>
                <w:b/>
                <w:sz w:val="16"/>
              </w:rPr>
              <w:t>Expected Detail</w:t>
            </w:r>
          </w:p>
        </w:tc>
      </w:tr>
      <w:tr w:rsidR="002815A0" w14:paraId="101AE295" w14:textId="77777777">
        <w:trPr>
          <w:jc w:val="center"/>
        </w:trPr>
        <w:tc>
          <w:tcPr>
            <w:tcW w:w="79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79DBC56" w14:textId="77777777" w:rsidR="002815A0" w:rsidRDefault="00000000">
            <w:r>
              <w:rPr>
                <w:sz w:val="16"/>
              </w:rPr>
              <w:t>1</w:t>
            </w:r>
          </w:p>
        </w:tc>
        <w:tc>
          <w:tcPr>
            <w:tcW w:w="30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94F0422" w14:textId="77777777" w:rsidR="002815A0" w:rsidRDefault="00000000">
            <w:r>
              <w:rPr>
                <w:sz w:val="16"/>
              </w:rPr>
              <w:t>WO Log Outbound</w:t>
            </w:r>
          </w:p>
        </w:tc>
        <w:tc>
          <w:tcPr>
            <w:tcW w:w="63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75E84D6" w14:textId="77777777" w:rsidR="002815A0" w:rsidRDefault="00000000">
            <w:r>
              <w:rPr>
                <w:sz w:val="16"/>
              </w:rPr>
              <w:t>Leer ZTA0108_ODATAL y enviar WO_CREATED / WO_ERROR.</w:t>
            </w:r>
          </w:p>
        </w:tc>
      </w:tr>
      <w:tr w:rsidR="002815A0" w14:paraId="547E50F9" w14:textId="77777777">
        <w:trPr>
          <w:jc w:val="center"/>
        </w:trPr>
        <w:tc>
          <w:tcPr>
            <w:tcW w:w="79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727323A0" w14:textId="77777777" w:rsidR="002815A0" w:rsidRDefault="00000000">
            <w:r>
              <w:rPr>
                <w:sz w:val="16"/>
              </w:rPr>
              <w:t>2</w:t>
            </w:r>
          </w:p>
        </w:tc>
        <w:tc>
          <w:tcPr>
            <w:tcW w:w="30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462AA57D" w14:textId="77777777" w:rsidR="002815A0" w:rsidRPr="0026334A" w:rsidRDefault="00000000">
            <w:pPr>
              <w:rPr>
                <w:lang w:val="fr-FR"/>
              </w:rPr>
            </w:pPr>
            <w:r w:rsidRPr="0026334A">
              <w:rPr>
                <w:sz w:val="16"/>
                <w:lang w:val="fr-FR"/>
              </w:rPr>
              <w:t>BAdI PR - ME_REQ_POSTED</w:t>
            </w:r>
          </w:p>
        </w:tc>
        <w:tc>
          <w:tcPr>
            <w:tcW w:w="63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6D1B89B2" w14:textId="77777777" w:rsidR="002815A0" w:rsidRDefault="00000000">
            <w:r>
              <w:rPr>
                <w:sz w:val="16"/>
              </w:rPr>
              <w:t>Detectar PR con EBKN-AUFNR, planta activa y correlación Fleetio.</w:t>
            </w:r>
          </w:p>
        </w:tc>
      </w:tr>
      <w:tr w:rsidR="002815A0" w14:paraId="184E43F4" w14:textId="77777777">
        <w:trPr>
          <w:jc w:val="center"/>
        </w:trPr>
        <w:tc>
          <w:tcPr>
            <w:tcW w:w="79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CF53C19" w14:textId="77777777" w:rsidR="002815A0" w:rsidRDefault="00000000">
            <w:r>
              <w:rPr>
                <w:sz w:val="16"/>
              </w:rPr>
              <w:t>3</w:t>
            </w:r>
          </w:p>
        </w:tc>
        <w:tc>
          <w:tcPr>
            <w:tcW w:w="30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70F442E" w14:textId="77777777" w:rsidR="002815A0" w:rsidRPr="0026334A" w:rsidRDefault="00000000">
            <w:pPr>
              <w:rPr>
                <w:lang w:val="en-US"/>
              </w:rPr>
            </w:pPr>
            <w:r w:rsidRPr="0026334A">
              <w:rPr>
                <w:sz w:val="16"/>
                <w:lang w:val="en-US"/>
              </w:rPr>
              <w:t>BAdI PO - ME_PURCHDOC_POSTED</w:t>
            </w:r>
          </w:p>
        </w:tc>
        <w:tc>
          <w:tcPr>
            <w:tcW w:w="63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FB75BEC" w14:textId="77777777" w:rsidR="002815A0" w:rsidRDefault="00000000">
            <w:r>
              <w:rPr>
                <w:sz w:val="16"/>
              </w:rPr>
              <w:t>Detectar PO con EKKN-AUFNR y actualizar datos EBELN/EBELP.</w:t>
            </w:r>
          </w:p>
        </w:tc>
      </w:tr>
      <w:tr w:rsidR="002815A0" w14:paraId="72839FCB" w14:textId="77777777">
        <w:trPr>
          <w:jc w:val="center"/>
        </w:trPr>
        <w:tc>
          <w:tcPr>
            <w:tcW w:w="79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0D91AB9B" w14:textId="77777777" w:rsidR="002815A0" w:rsidRDefault="00000000">
            <w:r>
              <w:rPr>
                <w:sz w:val="16"/>
              </w:rPr>
              <w:t>4</w:t>
            </w:r>
          </w:p>
        </w:tc>
        <w:tc>
          <w:tcPr>
            <w:tcW w:w="30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2871031F" w14:textId="77777777" w:rsidR="002815A0" w:rsidRDefault="00000000">
            <w:r>
              <w:rPr>
                <w:sz w:val="16"/>
              </w:rPr>
              <w:t>PO Changes</w:t>
            </w:r>
          </w:p>
        </w:tc>
        <w:tc>
          <w:tcPr>
            <w:tcW w:w="63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12917D61" w14:textId="77777777" w:rsidR="002815A0" w:rsidRDefault="00000000">
            <w:r>
              <w:rPr>
                <w:sz w:val="16"/>
              </w:rPr>
              <w:t>Detectar cambios de cantidad, EKPO-LOEKZ y EKPO-ELIKZ; enviar UPDATED, DELETED o COMPLETED a nivel posición.</w:t>
            </w:r>
          </w:p>
        </w:tc>
      </w:tr>
      <w:tr w:rsidR="002815A0" w14:paraId="327F2DD7" w14:textId="77777777">
        <w:trPr>
          <w:jc w:val="center"/>
        </w:trPr>
        <w:tc>
          <w:tcPr>
            <w:tcW w:w="79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E96195F" w14:textId="77777777" w:rsidR="002815A0" w:rsidRDefault="00000000">
            <w:r>
              <w:rPr>
                <w:sz w:val="16"/>
              </w:rPr>
              <w:t>5</w:t>
            </w:r>
          </w:p>
        </w:tc>
        <w:tc>
          <w:tcPr>
            <w:tcW w:w="30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F581746" w14:textId="77777777" w:rsidR="002815A0" w:rsidRDefault="00000000">
            <w:r>
              <w:rPr>
                <w:sz w:val="16"/>
              </w:rPr>
              <w:t>PR/PO Trace</w:t>
            </w:r>
          </w:p>
        </w:tc>
        <w:tc>
          <w:tcPr>
            <w:tcW w:w="63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1819008" w14:textId="77777777" w:rsidR="002815A0" w:rsidRDefault="00000000">
            <w:r>
              <w:rPr>
                <w:sz w:val="16"/>
              </w:rPr>
              <w:t>Insertar/actualizar ZPMT_FLT_PRPO con datos del documento y control outbound.</w:t>
            </w:r>
          </w:p>
        </w:tc>
      </w:tr>
      <w:tr w:rsidR="002815A0" w14:paraId="42B13AA4" w14:textId="77777777">
        <w:trPr>
          <w:jc w:val="center"/>
        </w:trPr>
        <w:tc>
          <w:tcPr>
            <w:tcW w:w="79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540E6E04" w14:textId="77777777" w:rsidR="002815A0" w:rsidRDefault="00000000">
            <w:r>
              <w:rPr>
                <w:sz w:val="16"/>
              </w:rPr>
              <w:t>6</w:t>
            </w:r>
          </w:p>
        </w:tc>
        <w:tc>
          <w:tcPr>
            <w:tcW w:w="30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489F7249" w14:textId="77777777" w:rsidR="002815A0" w:rsidRDefault="00000000">
            <w:r>
              <w:rPr>
                <w:sz w:val="16"/>
              </w:rPr>
              <w:t>Outbound Bridge</w:t>
            </w:r>
          </w:p>
        </w:tc>
        <w:tc>
          <w:tcPr>
            <w:tcW w:w="63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27F02467" w14:textId="77777777" w:rsidR="002815A0" w:rsidRDefault="00000000">
            <w:r>
              <w:rPr>
                <w:sz w:val="16"/>
              </w:rPr>
              <w:t>Seleccionar pendientes, construir JSON, enviar a Confluent y actualizar estatus.</w:t>
            </w:r>
          </w:p>
        </w:tc>
      </w:tr>
    </w:tbl>
    <w:p w14:paraId="6EBA5B86" w14:textId="77777777" w:rsidR="003B63B8" w:rsidRDefault="003B63B8">
      <w:pPr>
        <w:rPr>
          <w:b/>
          <w:sz w:val="20"/>
        </w:rPr>
      </w:pPr>
    </w:p>
    <w:p w14:paraId="24237A66" w14:textId="62BC594A" w:rsidR="002815A0" w:rsidRDefault="00000000">
      <w:r>
        <w:rPr>
          <w:b/>
          <w:sz w:val="20"/>
        </w:rPr>
        <w:t>4. Objetos técnicos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11"/>
        <w:gridCol w:w="3197"/>
        <w:gridCol w:w="3905"/>
      </w:tblGrid>
      <w:tr w:rsidR="002815A0" w14:paraId="585B12B7" w14:textId="77777777">
        <w:trPr>
          <w:jc w:val="center"/>
        </w:trPr>
        <w:tc>
          <w:tcPr>
            <w:tcW w:w="172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000000"/>
            <w:vAlign w:val="center"/>
          </w:tcPr>
          <w:p w14:paraId="001B6636" w14:textId="77777777" w:rsidR="002815A0" w:rsidRDefault="00000000">
            <w:r>
              <w:rPr>
                <w:b/>
                <w:sz w:val="16"/>
              </w:rPr>
              <w:t>Mechanism</w:t>
            </w:r>
          </w:p>
        </w:tc>
        <w:tc>
          <w:tcPr>
            <w:tcW w:w="34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000000"/>
            <w:vAlign w:val="center"/>
          </w:tcPr>
          <w:p w14:paraId="362CE036" w14:textId="77777777" w:rsidR="002815A0" w:rsidRDefault="00000000">
            <w:r>
              <w:rPr>
                <w:b/>
                <w:sz w:val="16"/>
              </w:rPr>
              <w:t>Technical Name</w:t>
            </w:r>
          </w:p>
        </w:tc>
        <w:tc>
          <w:tcPr>
            <w:tcW w:w="489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000000"/>
            <w:vAlign w:val="center"/>
          </w:tcPr>
          <w:p w14:paraId="72A2531A" w14:textId="77777777" w:rsidR="002815A0" w:rsidRDefault="00000000">
            <w:r>
              <w:rPr>
                <w:b/>
                <w:sz w:val="16"/>
              </w:rPr>
              <w:t>Use</w:t>
            </w:r>
          </w:p>
        </w:tc>
      </w:tr>
      <w:tr w:rsidR="002815A0" w14:paraId="7564912F" w14:textId="77777777">
        <w:trPr>
          <w:jc w:val="center"/>
        </w:trPr>
        <w:tc>
          <w:tcPr>
            <w:tcW w:w="172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8E9E380" w14:textId="77777777" w:rsidR="002815A0" w:rsidRDefault="00000000">
            <w:r>
              <w:rPr>
                <w:sz w:val="16"/>
              </w:rPr>
              <w:t>Z Table</w:t>
            </w:r>
          </w:p>
        </w:tc>
        <w:tc>
          <w:tcPr>
            <w:tcW w:w="34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FC98A5A" w14:textId="77777777" w:rsidR="002815A0" w:rsidRDefault="00000000">
            <w:r>
              <w:rPr>
                <w:sz w:val="16"/>
              </w:rPr>
              <w:t>ZTA0108_ODATAL</w:t>
            </w:r>
          </w:p>
        </w:tc>
        <w:tc>
          <w:tcPr>
            <w:tcW w:w="489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1CD8B44" w14:textId="77777777" w:rsidR="002815A0" w:rsidRDefault="00000000">
            <w:r>
              <w:rPr>
                <w:sz w:val="16"/>
              </w:rPr>
              <w:t>Log de creación/error de WO y correlación Fleetio.</w:t>
            </w:r>
          </w:p>
        </w:tc>
      </w:tr>
      <w:tr w:rsidR="002815A0" w14:paraId="7F480FE8" w14:textId="77777777">
        <w:trPr>
          <w:jc w:val="center"/>
        </w:trPr>
        <w:tc>
          <w:tcPr>
            <w:tcW w:w="172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2E229E0E" w14:textId="77777777" w:rsidR="002815A0" w:rsidRDefault="00000000">
            <w:r>
              <w:rPr>
                <w:sz w:val="16"/>
              </w:rPr>
              <w:t>BAdI</w:t>
            </w:r>
          </w:p>
        </w:tc>
        <w:tc>
          <w:tcPr>
            <w:tcW w:w="34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01163ACF" w14:textId="77777777" w:rsidR="002815A0" w:rsidRDefault="00000000">
            <w:r>
              <w:rPr>
                <w:sz w:val="16"/>
              </w:rPr>
              <w:t>ME_REQ_POSTED</w:t>
            </w:r>
          </w:p>
        </w:tc>
        <w:tc>
          <w:tcPr>
            <w:tcW w:w="489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4CDAC1C2" w14:textId="77777777" w:rsidR="002815A0" w:rsidRDefault="00000000">
            <w:r>
              <w:rPr>
                <w:sz w:val="16"/>
              </w:rPr>
              <w:t>Captura PR después del guardado estándar SAP.</w:t>
            </w:r>
          </w:p>
        </w:tc>
      </w:tr>
      <w:tr w:rsidR="002815A0" w14:paraId="1EAFE237" w14:textId="77777777">
        <w:trPr>
          <w:jc w:val="center"/>
        </w:trPr>
        <w:tc>
          <w:tcPr>
            <w:tcW w:w="172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A973A2F" w14:textId="77777777" w:rsidR="002815A0" w:rsidRDefault="00000000">
            <w:r>
              <w:rPr>
                <w:sz w:val="16"/>
              </w:rPr>
              <w:t>BAdI</w:t>
            </w:r>
          </w:p>
        </w:tc>
        <w:tc>
          <w:tcPr>
            <w:tcW w:w="34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69FDD23" w14:textId="77777777" w:rsidR="002815A0" w:rsidRDefault="00000000">
            <w:r>
              <w:rPr>
                <w:sz w:val="16"/>
              </w:rPr>
              <w:t>ME_PURCHDOC_POSTED</w:t>
            </w:r>
          </w:p>
        </w:tc>
        <w:tc>
          <w:tcPr>
            <w:tcW w:w="489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DF36D2C" w14:textId="77777777" w:rsidR="002815A0" w:rsidRDefault="00000000">
            <w:r>
              <w:rPr>
                <w:sz w:val="16"/>
              </w:rPr>
              <w:t>Captura PO después del guardado estándar SAP.</w:t>
            </w:r>
          </w:p>
        </w:tc>
      </w:tr>
      <w:tr w:rsidR="002815A0" w14:paraId="05C00FF8" w14:textId="77777777">
        <w:trPr>
          <w:jc w:val="center"/>
        </w:trPr>
        <w:tc>
          <w:tcPr>
            <w:tcW w:w="172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5C86186B" w14:textId="77777777" w:rsidR="002815A0" w:rsidRDefault="00000000">
            <w:r>
              <w:rPr>
                <w:sz w:val="16"/>
              </w:rPr>
              <w:t>Field</w:t>
            </w:r>
          </w:p>
        </w:tc>
        <w:tc>
          <w:tcPr>
            <w:tcW w:w="34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1F63A2CE" w14:textId="77777777" w:rsidR="002815A0" w:rsidRDefault="00000000">
            <w:r>
              <w:rPr>
                <w:sz w:val="16"/>
              </w:rPr>
              <w:t>EKPO-MENGE / EKPO-LOEKZ / EKPO-ELIKZ</w:t>
            </w:r>
          </w:p>
        </w:tc>
        <w:tc>
          <w:tcPr>
            <w:tcW w:w="489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4C697BD2" w14:textId="77777777" w:rsidR="002815A0" w:rsidRDefault="00000000">
            <w:r>
              <w:rPr>
                <w:sz w:val="16"/>
              </w:rPr>
              <w:t>Campos de posición PO para cantidad, borrado y entrega completa.</w:t>
            </w:r>
          </w:p>
        </w:tc>
      </w:tr>
      <w:tr w:rsidR="002815A0" w14:paraId="7F9014B2" w14:textId="77777777">
        <w:trPr>
          <w:jc w:val="center"/>
        </w:trPr>
        <w:tc>
          <w:tcPr>
            <w:tcW w:w="172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431470E" w14:textId="77777777" w:rsidR="002815A0" w:rsidRDefault="00000000">
            <w:r>
              <w:rPr>
                <w:sz w:val="16"/>
              </w:rPr>
              <w:t>Z Table</w:t>
            </w:r>
          </w:p>
        </w:tc>
        <w:tc>
          <w:tcPr>
            <w:tcW w:w="34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17FB322" w14:textId="77777777" w:rsidR="002815A0" w:rsidRDefault="00000000">
            <w:r>
              <w:rPr>
                <w:sz w:val="16"/>
              </w:rPr>
              <w:t>ZPMT_FLT_PRPO</w:t>
            </w:r>
          </w:p>
        </w:tc>
        <w:tc>
          <w:tcPr>
            <w:tcW w:w="489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B081164" w14:textId="77777777" w:rsidR="002815A0" w:rsidRDefault="00000000">
            <w:r>
              <w:rPr>
                <w:sz w:val="16"/>
              </w:rPr>
              <w:t>Detalle PR/PO, cantidad, LOEKZ, ELIKZ y estatus outbound por WO/FleetioId.</w:t>
            </w:r>
          </w:p>
        </w:tc>
      </w:tr>
      <w:tr w:rsidR="002815A0" w14:paraId="39A4C83E" w14:textId="77777777">
        <w:trPr>
          <w:jc w:val="center"/>
        </w:trPr>
        <w:tc>
          <w:tcPr>
            <w:tcW w:w="172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5576FC1B" w14:textId="77777777" w:rsidR="002815A0" w:rsidRDefault="00000000">
            <w:r>
              <w:rPr>
                <w:sz w:val="16"/>
              </w:rPr>
              <w:t>Z Table</w:t>
            </w:r>
          </w:p>
        </w:tc>
        <w:tc>
          <w:tcPr>
            <w:tcW w:w="34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50B272FF" w14:textId="77777777" w:rsidR="002815A0" w:rsidRDefault="00000000">
            <w:r>
              <w:rPr>
                <w:sz w:val="16"/>
              </w:rPr>
              <w:t>ZTA0117_FLT_CONF</w:t>
            </w:r>
          </w:p>
        </w:tc>
        <w:tc>
          <w:tcPr>
            <w:tcW w:w="489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68F27CA6" w14:textId="77777777" w:rsidR="002815A0" w:rsidRDefault="00000000">
            <w:r>
              <w:rPr>
                <w:sz w:val="16"/>
              </w:rPr>
              <w:t>Plantas/configuración habilitada.</w:t>
            </w:r>
          </w:p>
        </w:tc>
      </w:tr>
      <w:tr w:rsidR="002815A0" w14:paraId="044A8FB4" w14:textId="77777777">
        <w:trPr>
          <w:jc w:val="center"/>
        </w:trPr>
        <w:tc>
          <w:tcPr>
            <w:tcW w:w="172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1A2C77F" w14:textId="77777777" w:rsidR="002815A0" w:rsidRDefault="00000000">
            <w:r>
              <w:rPr>
                <w:sz w:val="16"/>
              </w:rPr>
              <w:t>Class</w:t>
            </w:r>
          </w:p>
        </w:tc>
        <w:tc>
          <w:tcPr>
            <w:tcW w:w="34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CCC05DD" w14:textId="77777777" w:rsidR="002815A0" w:rsidRDefault="00000000">
            <w:r>
              <w:rPr>
                <w:sz w:val="16"/>
              </w:rPr>
              <w:t>ZCL_FLT_PRPO_TRACKER</w:t>
            </w:r>
          </w:p>
        </w:tc>
        <w:tc>
          <w:tcPr>
            <w:tcW w:w="489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A09C801" w14:textId="77777777" w:rsidR="002815A0" w:rsidRDefault="00000000">
            <w:r>
              <w:rPr>
                <w:sz w:val="16"/>
              </w:rPr>
              <w:t>Centraliza insert/update de ZPMT_FLT_PRPO.</w:t>
            </w:r>
          </w:p>
        </w:tc>
      </w:tr>
      <w:tr w:rsidR="002815A0" w14:paraId="34017391" w14:textId="77777777">
        <w:trPr>
          <w:jc w:val="center"/>
        </w:trPr>
        <w:tc>
          <w:tcPr>
            <w:tcW w:w="172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3B77AEDA" w14:textId="77777777" w:rsidR="002815A0" w:rsidRDefault="00000000">
            <w:r>
              <w:rPr>
                <w:sz w:val="16"/>
              </w:rPr>
              <w:t>Class</w:t>
            </w:r>
          </w:p>
        </w:tc>
        <w:tc>
          <w:tcPr>
            <w:tcW w:w="34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797BBF74" w14:textId="77777777" w:rsidR="002815A0" w:rsidRPr="00912E58" w:rsidRDefault="00000000">
            <w:pPr>
              <w:rPr>
                <w:lang w:val="en-US"/>
              </w:rPr>
            </w:pPr>
            <w:r w:rsidRPr="00912E58">
              <w:rPr>
                <w:sz w:val="16"/>
                <w:lang w:val="en-US"/>
              </w:rPr>
              <w:t>ZCL_FLT_PRPO_JSON_BUILDER</w:t>
            </w:r>
          </w:p>
        </w:tc>
        <w:tc>
          <w:tcPr>
            <w:tcW w:w="489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1B6CB250" w14:textId="77777777" w:rsidR="002815A0" w:rsidRDefault="00000000">
            <w:r>
              <w:rPr>
                <w:sz w:val="16"/>
              </w:rPr>
              <w:t>Construye JSON de salida.</w:t>
            </w:r>
          </w:p>
        </w:tc>
      </w:tr>
      <w:tr w:rsidR="002815A0" w14:paraId="4CF5BC9B" w14:textId="77777777">
        <w:trPr>
          <w:jc w:val="center"/>
        </w:trPr>
        <w:tc>
          <w:tcPr>
            <w:tcW w:w="172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6BB469C" w14:textId="77777777" w:rsidR="002815A0" w:rsidRDefault="00000000">
            <w:r>
              <w:rPr>
                <w:sz w:val="16"/>
              </w:rPr>
              <w:t>Class / Job</w:t>
            </w:r>
          </w:p>
        </w:tc>
        <w:tc>
          <w:tcPr>
            <w:tcW w:w="34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990ACB5" w14:textId="77777777" w:rsidR="002815A0" w:rsidRDefault="00000000">
            <w:r>
              <w:rPr>
                <w:sz w:val="16"/>
              </w:rPr>
              <w:t>ZCL_FLT_PRPO_OUTBOUND</w:t>
            </w:r>
          </w:p>
        </w:tc>
        <w:tc>
          <w:tcPr>
            <w:tcW w:w="489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E3E7405" w14:textId="77777777" w:rsidR="002815A0" w:rsidRDefault="00000000">
            <w:r>
              <w:rPr>
                <w:sz w:val="16"/>
              </w:rPr>
              <w:t>Controla envío, reintento y actualización de estatus.</w:t>
            </w:r>
          </w:p>
        </w:tc>
      </w:tr>
    </w:tbl>
    <w:p w14:paraId="47A03E63" w14:textId="77777777" w:rsidR="003B63B8" w:rsidRDefault="003B63B8">
      <w:pPr>
        <w:rPr>
          <w:b/>
          <w:sz w:val="20"/>
        </w:rPr>
      </w:pPr>
    </w:p>
    <w:p w14:paraId="0A516984" w14:textId="7E56163E" w:rsidR="002815A0" w:rsidRDefault="00000000">
      <w:pPr>
        <w:rPr>
          <w:b/>
          <w:sz w:val="20"/>
        </w:rPr>
      </w:pPr>
      <w:r>
        <w:rPr>
          <w:b/>
          <w:sz w:val="20"/>
        </w:rPr>
        <w:t>5. Validaciones principales</w:t>
      </w:r>
    </w:p>
    <w:p w14:paraId="5B32C3DF" w14:textId="77777777" w:rsidR="003B63B8" w:rsidRDefault="003B63B8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90"/>
        <w:gridCol w:w="1963"/>
        <w:gridCol w:w="4860"/>
      </w:tblGrid>
      <w:tr w:rsidR="002815A0" w14:paraId="2EC20097" w14:textId="77777777">
        <w:trPr>
          <w:jc w:val="center"/>
        </w:trPr>
        <w:tc>
          <w:tcPr>
            <w:tcW w:w="10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000000"/>
            <w:vAlign w:val="center"/>
          </w:tcPr>
          <w:p w14:paraId="7049B34F" w14:textId="77777777" w:rsidR="002815A0" w:rsidRDefault="00000000">
            <w:r>
              <w:rPr>
                <w:b/>
                <w:sz w:val="16"/>
              </w:rPr>
              <w:t>Rule</w:t>
            </w:r>
          </w:p>
        </w:tc>
        <w:tc>
          <w:tcPr>
            <w:tcW w:w="23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000000"/>
            <w:vAlign w:val="center"/>
          </w:tcPr>
          <w:p w14:paraId="5670CD0B" w14:textId="77777777" w:rsidR="002815A0" w:rsidRDefault="00000000">
            <w:r>
              <w:rPr>
                <w:b/>
                <w:sz w:val="16"/>
              </w:rPr>
              <w:t>Area</w:t>
            </w:r>
          </w:p>
        </w:tc>
        <w:tc>
          <w:tcPr>
            <w:tcW w:w="691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000000"/>
            <w:vAlign w:val="center"/>
          </w:tcPr>
          <w:p w14:paraId="4076F5D7" w14:textId="77777777" w:rsidR="002815A0" w:rsidRDefault="00000000">
            <w:r>
              <w:rPr>
                <w:b/>
                <w:sz w:val="16"/>
              </w:rPr>
              <w:t>Description</w:t>
            </w:r>
          </w:p>
        </w:tc>
      </w:tr>
      <w:tr w:rsidR="002815A0" w14:paraId="11B706DE" w14:textId="77777777">
        <w:trPr>
          <w:jc w:val="center"/>
        </w:trPr>
        <w:tc>
          <w:tcPr>
            <w:tcW w:w="10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39D5F45" w14:textId="77777777" w:rsidR="002815A0" w:rsidRDefault="00000000">
            <w:r>
              <w:rPr>
                <w:sz w:val="16"/>
              </w:rPr>
              <w:t>WO-01</w:t>
            </w:r>
          </w:p>
        </w:tc>
        <w:tc>
          <w:tcPr>
            <w:tcW w:w="23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75CBFAC" w14:textId="77777777" w:rsidR="002815A0" w:rsidRDefault="00000000">
            <w:r>
              <w:rPr>
                <w:sz w:val="16"/>
              </w:rPr>
              <w:t>Log WO</w:t>
            </w:r>
          </w:p>
        </w:tc>
        <w:tc>
          <w:tcPr>
            <w:tcW w:w="691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C31E8A7" w14:textId="77777777" w:rsidR="002815A0" w:rsidRDefault="00000000">
            <w:r>
              <w:rPr>
                <w:sz w:val="16"/>
              </w:rPr>
              <w:t>Leer registros ZTA0108_ODATAL de Fleetio con TYPE = S/E.</w:t>
            </w:r>
          </w:p>
        </w:tc>
      </w:tr>
      <w:tr w:rsidR="002815A0" w:rsidRPr="00247CF6" w14:paraId="294EF227" w14:textId="77777777">
        <w:trPr>
          <w:jc w:val="center"/>
        </w:trPr>
        <w:tc>
          <w:tcPr>
            <w:tcW w:w="10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358F2EF7" w14:textId="77777777" w:rsidR="002815A0" w:rsidRDefault="00000000">
            <w:r>
              <w:rPr>
                <w:sz w:val="16"/>
              </w:rPr>
              <w:t>WO-02</w:t>
            </w:r>
          </w:p>
        </w:tc>
        <w:tc>
          <w:tcPr>
            <w:tcW w:w="23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51099C09" w14:textId="77777777" w:rsidR="002815A0" w:rsidRDefault="00000000">
            <w:r>
              <w:rPr>
                <w:sz w:val="16"/>
              </w:rPr>
              <w:t>Response</w:t>
            </w:r>
          </w:p>
        </w:tc>
        <w:tc>
          <w:tcPr>
            <w:tcW w:w="691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78B3EB18" w14:textId="77777777" w:rsidR="002815A0" w:rsidRPr="00912E58" w:rsidRDefault="00000000">
            <w:pPr>
              <w:rPr>
                <w:lang w:val="en-US"/>
              </w:rPr>
            </w:pPr>
            <w:r w:rsidRPr="00912E58">
              <w:rPr>
                <w:sz w:val="16"/>
                <w:lang w:val="en-US"/>
              </w:rPr>
              <w:t>TYPE = S envía AUFNR; TYPE = E envía MESSAGE de BAPI_ALM_ORDER_MAINTAIN.</w:t>
            </w:r>
          </w:p>
        </w:tc>
      </w:tr>
      <w:tr w:rsidR="002815A0" w14:paraId="3B448370" w14:textId="77777777">
        <w:trPr>
          <w:jc w:val="center"/>
        </w:trPr>
        <w:tc>
          <w:tcPr>
            <w:tcW w:w="10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4AC9483" w14:textId="77777777" w:rsidR="002815A0" w:rsidRDefault="00000000">
            <w:r>
              <w:rPr>
                <w:sz w:val="16"/>
              </w:rPr>
              <w:t>PR-01</w:t>
            </w:r>
          </w:p>
        </w:tc>
        <w:tc>
          <w:tcPr>
            <w:tcW w:w="23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BCA5754" w14:textId="77777777" w:rsidR="002815A0" w:rsidRDefault="00000000">
            <w:r>
              <w:rPr>
                <w:sz w:val="16"/>
              </w:rPr>
              <w:t>Trigger</w:t>
            </w:r>
          </w:p>
        </w:tc>
        <w:tc>
          <w:tcPr>
            <w:tcW w:w="691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C852761" w14:textId="77777777" w:rsidR="002815A0" w:rsidRDefault="00000000">
            <w:r>
              <w:rPr>
                <w:sz w:val="16"/>
              </w:rPr>
              <w:t>ME_REQ_POSTED después de crear/modificar PR.</w:t>
            </w:r>
          </w:p>
        </w:tc>
      </w:tr>
      <w:tr w:rsidR="002815A0" w14:paraId="17BEE2A2" w14:textId="77777777">
        <w:trPr>
          <w:jc w:val="center"/>
        </w:trPr>
        <w:tc>
          <w:tcPr>
            <w:tcW w:w="10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4E73394D" w14:textId="77777777" w:rsidR="002815A0" w:rsidRDefault="00000000">
            <w:r>
              <w:rPr>
                <w:sz w:val="16"/>
              </w:rPr>
              <w:t>PR-02</w:t>
            </w:r>
          </w:p>
        </w:tc>
        <w:tc>
          <w:tcPr>
            <w:tcW w:w="23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356A221B" w14:textId="77777777" w:rsidR="002815A0" w:rsidRDefault="00000000">
            <w:r>
              <w:rPr>
                <w:sz w:val="16"/>
              </w:rPr>
              <w:t>Account assignment</w:t>
            </w:r>
          </w:p>
        </w:tc>
        <w:tc>
          <w:tcPr>
            <w:tcW w:w="691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43AB2533" w14:textId="77777777" w:rsidR="002815A0" w:rsidRDefault="00000000">
            <w:r>
              <w:rPr>
                <w:sz w:val="16"/>
              </w:rPr>
              <w:t>La posición de PR debe tener EBKN-AUFNR y planta activa en ZTA0117_FLT_CONF.</w:t>
            </w:r>
          </w:p>
        </w:tc>
      </w:tr>
      <w:tr w:rsidR="002815A0" w14:paraId="597587B6" w14:textId="77777777">
        <w:trPr>
          <w:jc w:val="center"/>
        </w:trPr>
        <w:tc>
          <w:tcPr>
            <w:tcW w:w="10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10910CF" w14:textId="77777777" w:rsidR="002815A0" w:rsidRDefault="00000000">
            <w:r>
              <w:rPr>
                <w:sz w:val="16"/>
              </w:rPr>
              <w:t>PR-03</w:t>
            </w:r>
          </w:p>
        </w:tc>
        <w:tc>
          <w:tcPr>
            <w:tcW w:w="23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3D69245" w14:textId="77777777" w:rsidR="002815A0" w:rsidRDefault="00000000">
            <w:r>
              <w:rPr>
                <w:sz w:val="16"/>
              </w:rPr>
              <w:t>Correlation</w:t>
            </w:r>
          </w:p>
        </w:tc>
        <w:tc>
          <w:tcPr>
            <w:tcW w:w="691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9B615F6" w14:textId="77777777" w:rsidR="002815A0" w:rsidRDefault="00000000">
            <w:r>
              <w:rPr>
                <w:sz w:val="16"/>
              </w:rPr>
              <w:t>AUFNR debe existir en ZTA0108_ODATAL.</w:t>
            </w:r>
          </w:p>
        </w:tc>
      </w:tr>
      <w:tr w:rsidR="002815A0" w14:paraId="6660551D" w14:textId="77777777">
        <w:trPr>
          <w:jc w:val="center"/>
        </w:trPr>
        <w:tc>
          <w:tcPr>
            <w:tcW w:w="10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0CE42903" w14:textId="77777777" w:rsidR="002815A0" w:rsidRDefault="00000000">
            <w:r>
              <w:rPr>
                <w:sz w:val="16"/>
              </w:rPr>
              <w:t>PO-01</w:t>
            </w:r>
          </w:p>
        </w:tc>
        <w:tc>
          <w:tcPr>
            <w:tcW w:w="23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28060E0A" w14:textId="77777777" w:rsidR="002815A0" w:rsidRDefault="00000000">
            <w:r>
              <w:rPr>
                <w:sz w:val="16"/>
              </w:rPr>
              <w:t>Trigger</w:t>
            </w:r>
          </w:p>
        </w:tc>
        <w:tc>
          <w:tcPr>
            <w:tcW w:w="691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0B556715" w14:textId="77777777" w:rsidR="002815A0" w:rsidRDefault="00000000">
            <w:r>
              <w:rPr>
                <w:sz w:val="16"/>
              </w:rPr>
              <w:t>ME_PURCHDOC_POSTED después de crear/modificar PO.</w:t>
            </w:r>
          </w:p>
        </w:tc>
      </w:tr>
      <w:tr w:rsidR="002815A0" w14:paraId="69D1BE80" w14:textId="77777777">
        <w:trPr>
          <w:jc w:val="center"/>
        </w:trPr>
        <w:tc>
          <w:tcPr>
            <w:tcW w:w="10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8AE1420" w14:textId="77777777" w:rsidR="002815A0" w:rsidRDefault="00000000">
            <w:r>
              <w:rPr>
                <w:sz w:val="16"/>
              </w:rPr>
              <w:t>PO-02</w:t>
            </w:r>
          </w:p>
        </w:tc>
        <w:tc>
          <w:tcPr>
            <w:tcW w:w="23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946DA40" w14:textId="77777777" w:rsidR="002815A0" w:rsidRDefault="00000000">
            <w:r>
              <w:rPr>
                <w:sz w:val="16"/>
              </w:rPr>
              <w:t>Account assignment</w:t>
            </w:r>
          </w:p>
        </w:tc>
        <w:tc>
          <w:tcPr>
            <w:tcW w:w="691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E2FC627" w14:textId="77777777" w:rsidR="002815A0" w:rsidRDefault="00000000">
            <w:r>
              <w:rPr>
                <w:sz w:val="16"/>
              </w:rPr>
              <w:t>La imputación de PO debe tener EKKN-AUFNR.</w:t>
            </w:r>
          </w:p>
        </w:tc>
      </w:tr>
      <w:tr w:rsidR="002815A0" w14:paraId="16CF2597" w14:textId="77777777">
        <w:trPr>
          <w:jc w:val="center"/>
        </w:trPr>
        <w:tc>
          <w:tcPr>
            <w:tcW w:w="10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2E8629C4" w14:textId="77777777" w:rsidR="002815A0" w:rsidRDefault="00000000">
            <w:r>
              <w:rPr>
                <w:sz w:val="16"/>
              </w:rPr>
              <w:t>PO-03</w:t>
            </w:r>
          </w:p>
        </w:tc>
        <w:tc>
          <w:tcPr>
            <w:tcW w:w="23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6BFD01F1" w14:textId="77777777" w:rsidR="002815A0" w:rsidRDefault="00000000">
            <w:r>
              <w:rPr>
                <w:sz w:val="16"/>
              </w:rPr>
              <w:t>PR/PO link</w:t>
            </w:r>
          </w:p>
        </w:tc>
        <w:tc>
          <w:tcPr>
            <w:tcW w:w="691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64406E2A" w14:textId="77777777" w:rsidR="002815A0" w:rsidRDefault="00000000">
            <w:r>
              <w:rPr>
                <w:sz w:val="16"/>
              </w:rPr>
              <w:t>Usar EKPO-BANFN/BNFPO para relacionar PO con PR.</w:t>
            </w:r>
          </w:p>
        </w:tc>
      </w:tr>
      <w:tr w:rsidR="002815A0" w14:paraId="7AE644C4" w14:textId="77777777">
        <w:trPr>
          <w:jc w:val="center"/>
        </w:trPr>
        <w:tc>
          <w:tcPr>
            <w:tcW w:w="10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3E1CDA6" w14:textId="77777777" w:rsidR="002815A0" w:rsidRDefault="00000000">
            <w:r>
              <w:rPr>
                <w:sz w:val="16"/>
              </w:rPr>
              <w:t>PO-04</w:t>
            </w:r>
          </w:p>
        </w:tc>
        <w:tc>
          <w:tcPr>
            <w:tcW w:w="23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89B3133" w14:textId="77777777" w:rsidR="002815A0" w:rsidRDefault="00000000">
            <w:r>
              <w:rPr>
                <w:sz w:val="16"/>
              </w:rPr>
              <w:t>PO changes</w:t>
            </w:r>
          </w:p>
        </w:tc>
        <w:tc>
          <w:tcPr>
            <w:tcW w:w="691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4BB2779" w14:textId="77777777" w:rsidR="002815A0" w:rsidRDefault="00000000">
            <w:r>
              <w:rPr>
                <w:sz w:val="16"/>
              </w:rPr>
              <w:t>Si cambia EKPO-MENGE, EKPO-NETPR o EKPO-NETWR, reenviar la posición con Action = UPDATED.</w:t>
            </w:r>
          </w:p>
        </w:tc>
      </w:tr>
      <w:tr w:rsidR="002815A0" w14:paraId="27364692" w14:textId="77777777">
        <w:trPr>
          <w:jc w:val="center"/>
        </w:trPr>
        <w:tc>
          <w:tcPr>
            <w:tcW w:w="10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6EE8FE0C" w14:textId="77777777" w:rsidR="002815A0" w:rsidRDefault="00000000">
            <w:r>
              <w:rPr>
                <w:sz w:val="16"/>
              </w:rPr>
              <w:lastRenderedPageBreak/>
              <w:t>ALL-01</w:t>
            </w:r>
          </w:p>
        </w:tc>
        <w:tc>
          <w:tcPr>
            <w:tcW w:w="23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7B671375" w14:textId="77777777" w:rsidR="002815A0" w:rsidRDefault="00000000">
            <w:r>
              <w:rPr>
                <w:sz w:val="16"/>
              </w:rPr>
              <w:t>Non-eligible records</w:t>
            </w:r>
          </w:p>
        </w:tc>
        <w:tc>
          <w:tcPr>
            <w:tcW w:w="691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3C626E82" w14:textId="77777777" w:rsidR="002815A0" w:rsidRDefault="00000000">
            <w:r>
              <w:rPr>
                <w:sz w:val="16"/>
              </w:rPr>
              <w:t>Si falta AUFNR, planta activa o correlación Fleetio, se ignora el registro sin bloquear SAP.</w:t>
            </w:r>
          </w:p>
        </w:tc>
      </w:tr>
      <w:tr w:rsidR="002815A0" w14:paraId="70C8F46F" w14:textId="77777777">
        <w:trPr>
          <w:jc w:val="center"/>
        </w:trPr>
        <w:tc>
          <w:tcPr>
            <w:tcW w:w="2874" w:type="dxa"/>
          </w:tcPr>
          <w:p w14:paraId="683E249B" w14:textId="77777777" w:rsidR="002815A0" w:rsidRDefault="00000000">
            <w:r>
              <w:t>PO-05</w:t>
            </w:r>
          </w:p>
        </w:tc>
        <w:tc>
          <w:tcPr>
            <w:tcW w:w="2874" w:type="dxa"/>
          </w:tcPr>
          <w:p w14:paraId="330F38C8" w14:textId="77777777" w:rsidR="002815A0" w:rsidRDefault="00000000">
            <w:r>
              <w:t>Deletion</w:t>
            </w:r>
          </w:p>
        </w:tc>
        <w:tc>
          <w:tcPr>
            <w:tcW w:w="2874" w:type="dxa"/>
          </w:tcPr>
          <w:p w14:paraId="6A022EC4" w14:textId="77777777" w:rsidR="002815A0" w:rsidRDefault="00000000">
            <w:r>
              <w:t>Si EKPO-LOEKZ se llena, reenviar la posición con Action = DELETED.</w:t>
            </w:r>
          </w:p>
        </w:tc>
      </w:tr>
      <w:tr w:rsidR="002815A0" w14:paraId="35364A07" w14:textId="77777777">
        <w:trPr>
          <w:jc w:val="center"/>
        </w:trPr>
        <w:tc>
          <w:tcPr>
            <w:tcW w:w="2874" w:type="dxa"/>
          </w:tcPr>
          <w:p w14:paraId="6856415B" w14:textId="77777777" w:rsidR="002815A0" w:rsidRDefault="00000000">
            <w:r>
              <w:t>PO-06</w:t>
            </w:r>
          </w:p>
        </w:tc>
        <w:tc>
          <w:tcPr>
            <w:tcW w:w="2874" w:type="dxa"/>
          </w:tcPr>
          <w:p w14:paraId="501623CA" w14:textId="77777777" w:rsidR="002815A0" w:rsidRDefault="00000000">
            <w:r>
              <w:t>Complete delivery</w:t>
            </w:r>
          </w:p>
        </w:tc>
        <w:tc>
          <w:tcPr>
            <w:tcW w:w="2874" w:type="dxa"/>
          </w:tcPr>
          <w:p w14:paraId="7C67CD27" w14:textId="77777777" w:rsidR="002815A0" w:rsidRDefault="00000000">
            <w:r>
              <w:t>Si EKPO-ELIKZ = X, reenviar la posición con Action = COMPLETED.</w:t>
            </w:r>
          </w:p>
        </w:tc>
      </w:tr>
    </w:tbl>
    <w:p w14:paraId="6C4ABBD4" w14:textId="77777777" w:rsidR="003B63B8" w:rsidRPr="00247CF6" w:rsidRDefault="003B63B8">
      <w:pPr>
        <w:rPr>
          <w:b/>
          <w:sz w:val="20"/>
          <w:lang w:val="es-MX"/>
        </w:rPr>
      </w:pPr>
    </w:p>
    <w:p w14:paraId="7EC2C7EE" w14:textId="45912524" w:rsidR="002815A0" w:rsidRDefault="00000000">
      <w:pPr>
        <w:rPr>
          <w:b/>
          <w:sz w:val="20"/>
          <w:lang w:val="en-US"/>
        </w:rPr>
      </w:pPr>
      <w:r w:rsidRPr="00912E58">
        <w:rPr>
          <w:b/>
          <w:sz w:val="20"/>
          <w:lang w:val="en-US"/>
        </w:rPr>
        <w:t>6. Z Table Definition</w:t>
      </w:r>
    </w:p>
    <w:p w14:paraId="5569F013" w14:textId="77777777" w:rsidR="003B63B8" w:rsidRPr="00912E58" w:rsidRDefault="003B63B8">
      <w:pPr>
        <w:rPr>
          <w:lang w:val="en-US"/>
        </w:rPr>
      </w:pPr>
    </w:p>
    <w:p w14:paraId="117CEA0D" w14:textId="77777777" w:rsidR="002815A0" w:rsidRDefault="00000000">
      <w:pPr>
        <w:rPr>
          <w:b/>
          <w:sz w:val="20"/>
          <w:lang w:val="en-US"/>
        </w:rPr>
      </w:pPr>
      <w:r w:rsidRPr="00912E58">
        <w:rPr>
          <w:b/>
          <w:sz w:val="20"/>
          <w:lang w:val="en-US"/>
        </w:rPr>
        <w:t>ZPMT_FLT_PRPO - multiple PR/PO detail</w:t>
      </w:r>
    </w:p>
    <w:p w14:paraId="1D21A81E" w14:textId="77777777" w:rsidR="003B63B8" w:rsidRPr="00912E58" w:rsidRDefault="003B63B8">
      <w:pPr>
        <w:rPr>
          <w:lang w:val="en-US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03"/>
        <w:gridCol w:w="646"/>
        <w:gridCol w:w="793"/>
        <w:gridCol w:w="652"/>
        <w:gridCol w:w="2267"/>
        <w:gridCol w:w="2852"/>
      </w:tblGrid>
      <w:tr w:rsidR="002815A0" w14:paraId="6EBE3E33" w14:textId="77777777">
        <w:trPr>
          <w:jc w:val="center"/>
        </w:trPr>
        <w:tc>
          <w:tcPr>
            <w:tcW w:w="14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000000"/>
            <w:vAlign w:val="center"/>
          </w:tcPr>
          <w:p w14:paraId="002BC07B" w14:textId="77777777" w:rsidR="002815A0" w:rsidRDefault="00000000">
            <w:r>
              <w:rPr>
                <w:b/>
                <w:sz w:val="12"/>
              </w:rPr>
              <w:t>Field</w:t>
            </w:r>
          </w:p>
        </w:tc>
        <w:tc>
          <w:tcPr>
            <w:tcW w:w="7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000000"/>
            <w:vAlign w:val="center"/>
          </w:tcPr>
          <w:p w14:paraId="2983D44D" w14:textId="77777777" w:rsidR="002815A0" w:rsidRDefault="00000000">
            <w:r>
              <w:rPr>
                <w:b/>
                <w:sz w:val="12"/>
              </w:rPr>
              <w:t>Key</w:t>
            </w:r>
          </w:p>
        </w:tc>
        <w:tc>
          <w:tcPr>
            <w:tcW w:w="86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000000"/>
            <w:vAlign w:val="center"/>
          </w:tcPr>
          <w:p w14:paraId="4174487E" w14:textId="77777777" w:rsidR="002815A0" w:rsidRDefault="00000000">
            <w:r>
              <w:rPr>
                <w:b/>
                <w:sz w:val="12"/>
              </w:rPr>
              <w:t>Type</w:t>
            </w:r>
          </w:p>
        </w:tc>
        <w:tc>
          <w:tcPr>
            <w:tcW w:w="7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000000"/>
            <w:vAlign w:val="center"/>
          </w:tcPr>
          <w:p w14:paraId="250DECAE" w14:textId="77777777" w:rsidR="002815A0" w:rsidRDefault="00000000">
            <w:r>
              <w:rPr>
                <w:b/>
                <w:sz w:val="12"/>
              </w:rPr>
              <w:t>Len.</w:t>
            </w:r>
          </w:p>
        </w:tc>
        <w:tc>
          <w:tcPr>
            <w:tcW w:w="259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000000"/>
            <w:vAlign w:val="center"/>
          </w:tcPr>
          <w:p w14:paraId="223DA010" w14:textId="77777777" w:rsidR="002815A0" w:rsidRDefault="00000000">
            <w:r>
              <w:rPr>
                <w:b/>
                <w:sz w:val="12"/>
              </w:rPr>
              <w:t>Source / Reference</w:t>
            </w:r>
          </w:p>
        </w:tc>
        <w:tc>
          <w:tcPr>
            <w:tcW w:w="34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000000"/>
            <w:vAlign w:val="center"/>
          </w:tcPr>
          <w:p w14:paraId="313238EA" w14:textId="77777777" w:rsidR="002815A0" w:rsidRDefault="00000000">
            <w:r>
              <w:rPr>
                <w:b/>
                <w:sz w:val="12"/>
              </w:rPr>
              <w:t>Description</w:t>
            </w:r>
          </w:p>
        </w:tc>
      </w:tr>
      <w:tr w:rsidR="002815A0" w14:paraId="25E0BEFA" w14:textId="77777777">
        <w:trPr>
          <w:jc w:val="center"/>
        </w:trPr>
        <w:tc>
          <w:tcPr>
            <w:tcW w:w="14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3651886" w14:textId="77777777" w:rsidR="002815A0" w:rsidRDefault="00000000">
            <w:r>
              <w:rPr>
                <w:sz w:val="12"/>
              </w:rPr>
              <w:t>MANDT</w:t>
            </w:r>
          </w:p>
        </w:tc>
        <w:tc>
          <w:tcPr>
            <w:tcW w:w="7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86A9909" w14:textId="77777777" w:rsidR="002815A0" w:rsidRDefault="00000000">
            <w:r>
              <w:rPr>
                <w:sz w:val="12"/>
              </w:rPr>
              <w:t>Yes</w:t>
            </w:r>
          </w:p>
        </w:tc>
        <w:tc>
          <w:tcPr>
            <w:tcW w:w="86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C7DA545" w14:textId="77777777" w:rsidR="002815A0" w:rsidRDefault="00000000">
            <w:r>
              <w:rPr>
                <w:sz w:val="12"/>
              </w:rPr>
              <w:t>CLNT</w:t>
            </w:r>
          </w:p>
        </w:tc>
        <w:tc>
          <w:tcPr>
            <w:tcW w:w="7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B3A07FC" w14:textId="77777777" w:rsidR="002815A0" w:rsidRDefault="00000000">
            <w:r>
              <w:rPr>
                <w:sz w:val="12"/>
              </w:rPr>
              <w:t>3</w:t>
            </w:r>
          </w:p>
        </w:tc>
        <w:tc>
          <w:tcPr>
            <w:tcW w:w="259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C50FFB4" w14:textId="77777777" w:rsidR="002815A0" w:rsidRDefault="00000000">
            <w:r>
              <w:rPr>
                <w:sz w:val="12"/>
              </w:rPr>
              <w:t>SAP Client</w:t>
            </w:r>
          </w:p>
        </w:tc>
        <w:tc>
          <w:tcPr>
            <w:tcW w:w="34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A6E55DC" w14:textId="77777777" w:rsidR="002815A0" w:rsidRDefault="00000000">
            <w:r>
              <w:rPr>
                <w:sz w:val="12"/>
              </w:rPr>
              <w:t>Client.</w:t>
            </w:r>
          </w:p>
        </w:tc>
      </w:tr>
      <w:tr w:rsidR="002815A0" w14:paraId="34041EDE" w14:textId="77777777">
        <w:trPr>
          <w:jc w:val="center"/>
        </w:trPr>
        <w:tc>
          <w:tcPr>
            <w:tcW w:w="14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3A0B3F6F" w14:textId="77777777" w:rsidR="002815A0" w:rsidRDefault="00000000">
            <w:r>
              <w:rPr>
                <w:sz w:val="12"/>
              </w:rPr>
              <w:t>FLEETIO_ID</w:t>
            </w:r>
          </w:p>
        </w:tc>
        <w:tc>
          <w:tcPr>
            <w:tcW w:w="7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5C8D4B28" w14:textId="77777777" w:rsidR="002815A0" w:rsidRDefault="00000000">
            <w:r>
              <w:rPr>
                <w:sz w:val="12"/>
              </w:rPr>
              <w:t>Yes</w:t>
            </w:r>
          </w:p>
        </w:tc>
        <w:tc>
          <w:tcPr>
            <w:tcW w:w="86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33892276" w14:textId="77777777" w:rsidR="002815A0" w:rsidRDefault="00000000">
            <w:r>
              <w:rPr>
                <w:sz w:val="12"/>
              </w:rPr>
              <w:t>CHAR</w:t>
            </w:r>
          </w:p>
        </w:tc>
        <w:tc>
          <w:tcPr>
            <w:tcW w:w="7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2EFBD60B" w14:textId="77777777" w:rsidR="002815A0" w:rsidRDefault="00000000">
            <w:r>
              <w:rPr>
                <w:sz w:val="12"/>
              </w:rPr>
              <w:t>40</w:t>
            </w:r>
          </w:p>
        </w:tc>
        <w:tc>
          <w:tcPr>
            <w:tcW w:w="259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0E4F4149" w14:textId="77777777" w:rsidR="002815A0" w:rsidRDefault="00000000">
            <w:r>
              <w:rPr>
                <w:sz w:val="12"/>
              </w:rPr>
              <w:t>ZTA0108_ODATAL-EXTERNAL_ID</w:t>
            </w:r>
          </w:p>
        </w:tc>
        <w:tc>
          <w:tcPr>
            <w:tcW w:w="34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11884678" w14:textId="77777777" w:rsidR="002815A0" w:rsidRDefault="00000000">
            <w:r>
              <w:rPr>
                <w:sz w:val="12"/>
              </w:rPr>
              <w:t>Fleetio Work Order identifier.</w:t>
            </w:r>
          </w:p>
        </w:tc>
      </w:tr>
      <w:tr w:rsidR="002815A0" w14:paraId="57B75409" w14:textId="77777777">
        <w:trPr>
          <w:jc w:val="center"/>
        </w:trPr>
        <w:tc>
          <w:tcPr>
            <w:tcW w:w="14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D210A1C" w14:textId="77777777" w:rsidR="002815A0" w:rsidRDefault="00000000">
            <w:r>
              <w:rPr>
                <w:sz w:val="12"/>
              </w:rPr>
              <w:t>AUFNR</w:t>
            </w:r>
          </w:p>
        </w:tc>
        <w:tc>
          <w:tcPr>
            <w:tcW w:w="7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78D9763" w14:textId="77777777" w:rsidR="002815A0" w:rsidRDefault="00000000">
            <w:r>
              <w:rPr>
                <w:sz w:val="12"/>
              </w:rPr>
              <w:t>Yes</w:t>
            </w:r>
          </w:p>
        </w:tc>
        <w:tc>
          <w:tcPr>
            <w:tcW w:w="86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DF561D2" w14:textId="77777777" w:rsidR="002815A0" w:rsidRDefault="00000000">
            <w:r>
              <w:rPr>
                <w:sz w:val="12"/>
              </w:rPr>
              <w:t>CHAR</w:t>
            </w:r>
          </w:p>
        </w:tc>
        <w:tc>
          <w:tcPr>
            <w:tcW w:w="7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9B67940" w14:textId="77777777" w:rsidR="002815A0" w:rsidRDefault="00000000">
            <w:r>
              <w:rPr>
                <w:sz w:val="12"/>
              </w:rPr>
              <w:t>12</w:t>
            </w:r>
          </w:p>
        </w:tc>
        <w:tc>
          <w:tcPr>
            <w:tcW w:w="259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8565C6D" w14:textId="77777777" w:rsidR="002815A0" w:rsidRPr="00912E58" w:rsidRDefault="00000000">
            <w:pPr>
              <w:rPr>
                <w:lang w:val="en-US"/>
              </w:rPr>
            </w:pPr>
            <w:r w:rsidRPr="00912E58">
              <w:rPr>
                <w:sz w:val="12"/>
                <w:lang w:val="en-US"/>
              </w:rPr>
              <w:t>ZTA0108_ODATAL-WORKORDER / AUFK-AUFNR</w:t>
            </w:r>
          </w:p>
        </w:tc>
        <w:tc>
          <w:tcPr>
            <w:tcW w:w="34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42482B7" w14:textId="77777777" w:rsidR="002815A0" w:rsidRDefault="00000000">
            <w:r>
              <w:rPr>
                <w:sz w:val="12"/>
              </w:rPr>
              <w:t>SAP Work Order.</w:t>
            </w:r>
          </w:p>
        </w:tc>
      </w:tr>
      <w:tr w:rsidR="002815A0" w14:paraId="31B31CC8" w14:textId="77777777">
        <w:trPr>
          <w:jc w:val="center"/>
        </w:trPr>
        <w:tc>
          <w:tcPr>
            <w:tcW w:w="14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2F1FC7E5" w14:textId="77777777" w:rsidR="002815A0" w:rsidRDefault="00000000">
            <w:r>
              <w:rPr>
                <w:sz w:val="12"/>
              </w:rPr>
              <w:t>DOC_TYPE</w:t>
            </w:r>
          </w:p>
        </w:tc>
        <w:tc>
          <w:tcPr>
            <w:tcW w:w="7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714461DF" w14:textId="77777777" w:rsidR="002815A0" w:rsidRDefault="00000000">
            <w:r>
              <w:rPr>
                <w:sz w:val="12"/>
              </w:rPr>
              <w:t>Yes</w:t>
            </w:r>
          </w:p>
        </w:tc>
        <w:tc>
          <w:tcPr>
            <w:tcW w:w="86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676BA55D" w14:textId="77777777" w:rsidR="002815A0" w:rsidRDefault="00000000">
            <w:r>
              <w:rPr>
                <w:sz w:val="12"/>
              </w:rPr>
              <w:t>CHAR</w:t>
            </w:r>
          </w:p>
        </w:tc>
        <w:tc>
          <w:tcPr>
            <w:tcW w:w="7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27B3DCA5" w14:textId="77777777" w:rsidR="002815A0" w:rsidRDefault="00000000">
            <w:r>
              <w:rPr>
                <w:sz w:val="12"/>
              </w:rPr>
              <w:t>2</w:t>
            </w:r>
          </w:p>
        </w:tc>
        <w:tc>
          <w:tcPr>
            <w:tcW w:w="259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3A246315" w14:textId="77777777" w:rsidR="002815A0" w:rsidRDefault="00000000">
            <w:r>
              <w:rPr>
                <w:sz w:val="12"/>
              </w:rPr>
              <w:t>PR / PO</w:t>
            </w:r>
          </w:p>
        </w:tc>
        <w:tc>
          <w:tcPr>
            <w:tcW w:w="34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20F9FEDD" w14:textId="77777777" w:rsidR="002815A0" w:rsidRDefault="00000000">
            <w:r>
              <w:rPr>
                <w:sz w:val="12"/>
              </w:rPr>
              <w:t>Document type.</w:t>
            </w:r>
          </w:p>
        </w:tc>
      </w:tr>
      <w:tr w:rsidR="002815A0" w:rsidRPr="0026334A" w14:paraId="76DCDF74" w14:textId="77777777">
        <w:trPr>
          <w:jc w:val="center"/>
        </w:trPr>
        <w:tc>
          <w:tcPr>
            <w:tcW w:w="14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F63FCD9" w14:textId="77777777" w:rsidR="002815A0" w:rsidRDefault="00000000">
            <w:r>
              <w:rPr>
                <w:sz w:val="12"/>
              </w:rPr>
              <w:t>LOG_SEQ</w:t>
            </w:r>
          </w:p>
        </w:tc>
        <w:tc>
          <w:tcPr>
            <w:tcW w:w="7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9E7E2A7" w14:textId="77777777" w:rsidR="002815A0" w:rsidRDefault="00000000">
            <w:r>
              <w:rPr>
                <w:sz w:val="12"/>
              </w:rPr>
              <w:t>Yes</w:t>
            </w:r>
          </w:p>
        </w:tc>
        <w:tc>
          <w:tcPr>
            <w:tcW w:w="86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FEF07FE" w14:textId="77777777" w:rsidR="002815A0" w:rsidRDefault="00000000">
            <w:r>
              <w:rPr>
                <w:sz w:val="12"/>
              </w:rPr>
              <w:t>NUMC</w:t>
            </w:r>
          </w:p>
        </w:tc>
        <w:tc>
          <w:tcPr>
            <w:tcW w:w="7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01287B2" w14:textId="77777777" w:rsidR="002815A0" w:rsidRDefault="00000000">
            <w:r>
              <w:rPr>
                <w:sz w:val="12"/>
              </w:rPr>
              <w:t>6</w:t>
            </w:r>
          </w:p>
        </w:tc>
        <w:tc>
          <w:tcPr>
            <w:tcW w:w="259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1EC8B23" w14:textId="77777777" w:rsidR="002815A0" w:rsidRDefault="00000000">
            <w:r>
              <w:rPr>
                <w:sz w:val="12"/>
              </w:rPr>
              <w:t>Sequential</w:t>
            </w:r>
          </w:p>
        </w:tc>
        <w:tc>
          <w:tcPr>
            <w:tcW w:w="34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AA27E87" w14:textId="77777777" w:rsidR="002815A0" w:rsidRPr="00912E58" w:rsidRDefault="00000000">
            <w:pPr>
              <w:rPr>
                <w:lang w:val="en-US"/>
              </w:rPr>
            </w:pPr>
            <w:r w:rsidRPr="00912E58">
              <w:rPr>
                <w:sz w:val="12"/>
                <w:lang w:val="en-US"/>
              </w:rPr>
              <w:t>Sequential line for multiple PR/PO items.</w:t>
            </w:r>
          </w:p>
        </w:tc>
      </w:tr>
      <w:tr w:rsidR="002815A0" w:rsidRPr="0026334A" w14:paraId="7205098F" w14:textId="77777777">
        <w:trPr>
          <w:jc w:val="center"/>
        </w:trPr>
        <w:tc>
          <w:tcPr>
            <w:tcW w:w="14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127550E4" w14:textId="77777777" w:rsidR="002815A0" w:rsidRDefault="00000000">
            <w:r>
              <w:rPr>
                <w:sz w:val="12"/>
              </w:rPr>
              <w:t>STATUS</w:t>
            </w:r>
          </w:p>
        </w:tc>
        <w:tc>
          <w:tcPr>
            <w:tcW w:w="7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39ACF619" w14:textId="77777777" w:rsidR="002815A0" w:rsidRDefault="00000000">
            <w:r>
              <w:rPr>
                <w:sz w:val="12"/>
              </w:rPr>
              <w:t>No</w:t>
            </w:r>
          </w:p>
        </w:tc>
        <w:tc>
          <w:tcPr>
            <w:tcW w:w="86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3B69EA8F" w14:textId="77777777" w:rsidR="002815A0" w:rsidRDefault="00000000">
            <w:r>
              <w:rPr>
                <w:sz w:val="12"/>
              </w:rPr>
              <w:t>CHAR</w:t>
            </w:r>
          </w:p>
        </w:tc>
        <w:tc>
          <w:tcPr>
            <w:tcW w:w="7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695842BE" w14:textId="77777777" w:rsidR="002815A0" w:rsidRDefault="00000000">
            <w:r>
              <w:rPr>
                <w:sz w:val="12"/>
              </w:rPr>
              <w:t>15</w:t>
            </w:r>
          </w:p>
        </w:tc>
        <w:tc>
          <w:tcPr>
            <w:tcW w:w="259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7A056835" w14:textId="77777777" w:rsidR="002815A0" w:rsidRDefault="00000000">
            <w:r>
              <w:rPr>
                <w:sz w:val="12"/>
              </w:rPr>
              <w:t>Process</w:t>
            </w:r>
          </w:p>
        </w:tc>
        <w:tc>
          <w:tcPr>
            <w:tcW w:w="34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3C7BBCC1" w14:textId="77777777" w:rsidR="002815A0" w:rsidRPr="00912E58" w:rsidRDefault="00000000">
            <w:pPr>
              <w:rPr>
                <w:lang w:val="en-US"/>
              </w:rPr>
            </w:pPr>
            <w:r w:rsidRPr="00912E58">
              <w:rPr>
                <w:sz w:val="12"/>
                <w:lang w:val="en-US"/>
              </w:rPr>
              <w:t>PR_CREATED, PR_UPDATED, PO_CREATED, PO_UPDATED, DELETED, ERROR.</w:t>
            </w:r>
          </w:p>
        </w:tc>
      </w:tr>
      <w:tr w:rsidR="002815A0" w14:paraId="0CD5D0DA" w14:textId="77777777">
        <w:trPr>
          <w:jc w:val="center"/>
        </w:trPr>
        <w:tc>
          <w:tcPr>
            <w:tcW w:w="14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64C9DCC" w14:textId="77777777" w:rsidR="002815A0" w:rsidRDefault="00000000">
            <w:r>
              <w:rPr>
                <w:sz w:val="12"/>
              </w:rPr>
              <w:t>CODE</w:t>
            </w:r>
          </w:p>
        </w:tc>
        <w:tc>
          <w:tcPr>
            <w:tcW w:w="7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44E75DA" w14:textId="77777777" w:rsidR="002815A0" w:rsidRDefault="00000000">
            <w:r>
              <w:rPr>
                <w:sz w:val="12"/>
              </w:rPr>
              <w:t>No</w:t>
            </w:r>
          </w:p>
        </w:tc>
        <w:tc>
          <w:tcPr>
            <w:tcW w:w="86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10BDE66" w14:textId="77777777" w:rsidR="002815A0" w:rsidRDefault="00000000">
            <w:r>
              <w:rPr>
                <w:sz w:val="12"/>
              </w:rPr>
              <w:t>CHAR</w:t>
            </w:r>
          </w:p>
        </w:tc>
        <w:tc>
          <w:tcPr>
            <w:tcW w:w="7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F5FBD5B" w14:textId="77777777" w:rsidR="002815A0" w:rsidRDefault="00000000">
            <w:r>
              <w:rPr>
                <w:sz w:val="12"/>
              </w:rPr>
              <w:t>30</w:t>
            </w:r>
          </w:p>
        </w:tc>
        <w:tc>
          <w:tcPr>
            <w:tcW w:w="259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6F01EC8" w14:textId="77777777" w:rsidR="002815A0" w:rsidRDefault="00000000">
            <w:r>
              <w:rPr>
                <w:sz w:val="12"/>
              </w:rPr>
              <w:t>Process code</w:t>
            </w:r>
          </w:p>
        </w:tc>
        <w:tc>
          <w:tcPr>
            <w:tcW w:w="34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4D9A683" w14:textId="77777777" w:rsidR="002815A0" w:rsidRDefault="00000000">
            <w:r>
              <w:rPr>
                <w:sz w:val="12"/>
              </w:rPr>
              <w:t>Technical process code.</w:t>
            </w:r>
          </w:p>
        </w:tc>
      </w:tr>
      <w:tr w:rsidR="002815A0" w14:paraId="3136B311" w14:textId="77777777">
        <w:trPr>
          <w:jc w:val="center"/>
        </w:trPr>
        <w:tc>
          <w:tcPr>
            <w:tcW w:w="14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01B9E5D5" w14:textId="77777777" w:rsidR="002815A0" w:rsidRDefault="00000000">
            <w:r>
              <w:rPr>
                <w:sz w:val="12"/>
              </w:rPr>
              <w:t>MESSAGE_TEXT</w:t>
            </w:r>
          </w:p>
        </w:tc>
        <w:tc>
          <w:tcPr>
            <w:tcW w:w="7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53B2DD6A" w14:textId="77777777" w:rsidR="002815A0" w:rsidRDefault="00000000">
            <w:r>
              <w:rPr>
                <w:sz w:val="12"/>
              </w:rPr>
              <w:t>No</w:t>
            </w:r>
          </w:p>
        </w:tc>
        <w:tc>
          <w:tcPr>
            <w:tcW w:w="86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0FE51ED4" w14:textId="77777777" w:rsidR="002815A0" w:rsidRDefault="00000000">
            <w:r>
              <w:rPr>
                <w:sz w:val="12"/>
              </w:rPr>
              <w:t>CHAR</w:t>
            </w:r>
          </w:p>
        </w:tc>
        <w:tc>
          <w:tcPr>
            <w:tcW w:w="7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63DC6409" w14:textId="77777777" w:rsidR="002815A0" w:rsidRDefault="00000000">
            <w:r>
              <w:rPr>
                <w:sz w:val="12"/>
              </w:rPr>
              <w:t>220</w:t>
            </w:r>
          </w:p>
        </w:tc>
        <w:tc>
          <w:tcPr>
            <w:tcW w:w="259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18F68FE1" w14:textId="77777777" w:rsidR="002815A0" w:rsidRDefault="00000000">
            <w:r>
              <w:rPr>
                <w:sz w:val="12"/>
              </w:rPr>
              <w:t>BAPI / Bridge</w:t>
            </w:r>
          </w:p>
        </w:tc>
        <w:tc>
          <w:tcPr>
            <w:tcW w:w="34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45FA5FB6" w14:textId="77777777" w:rsidR="002815A0" w:rsidRDefault="00000000">
            <w:r>
              <w:rPr>
                <w:sz w:val="12"/>
              </w:rPr>
              <w:t>Main message text.</w:t>
            </w:r>
          </w:p>
        </w:tc>
      </w:tr>
      <w:tr w:rsidR="002815A0" w14:paraId="015F60FA" w14:textId="77777777">
        <w:trPr>
          <w:jc w:val="center"/>
        </w:trPr>
        <w:tc>
          <w:tcPr>
            <w:tcW w:w="14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A8066E0" w14:textId="77777777" w:rsidR="002815A0" w:rsidRDefault="00000000">
            <w:r>
              <w:rPr>
                <w:sz w:val="12"/>
              </w:rPr>
              <w:t>BANFN</w:t>
            </w:r>
          </w:p>
        </w:tc>
        <w:tc>
          <w:tcPr>
            <w:tcW w:w="7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AF74EBB" w14:textId="77777777" w:rsidR="002815A0" w:rsidRDefault="00000000">
            <w:r>
              <w:rPr>
                <w:sz w:val="12"/>
              </w:rPr>
              <w:t>No</w:t>
            </w:r>
          </w:p>
        </w:tc>
        <w:tc>
          <w:tcPr>
            <w:tcW w:w="86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C942DFC" w14:textId="77777777" w:rsidR="002815A0" w:rsidRDefault="00000000">
            <w:r>
              <w:rPr>
                <w:sz w:val="12"/>
              </w:rPr>
              <w:t>CHAR</w:t>
            </w:r>
          </w:p>
        </w:tc>
        <w:tc>
          <w:tcPr>
            <w:tcW w:w="7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BB4CC0E" w14:textId="77777777" w:rsidR="002815A0" w:rsidRDefault="00000000">
            <w:r>
              <w:rPr>
                <w:sz w:val="12"/>
              </w:rPr>
              <w:t>10</w:t>
            </w:r>
          </w:p>
        </w:tc>
        <w:tc>
          <w:tcPr>
            <w:tcW w:w="259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204EEB4" w14:textId="77777777" w:rsidR="002815A0" w:rsidRDefault="00000000">
            <w:r>
              <w:rPr>
                <w:sz w:val="12"/>
              </w:rPr>
              <w:t>EBAN-BANFN</w:t>
            </w:r>
          </w:p>
        </w:tc>
        <w:tc>
          <w:tcPr>
            <w:tcW w:w="34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2466362" w14:textId="77777777" w:rsidR="002815A0" w:rsidRDefault="00000000">
            <w:r>
              <w:rPr>
                <w:sz w:val="12"/>
              </w:rPr>
              <w:t>Purchase Requisition.</w:t>
            </w:r>
          </w:p>
        </w:tc>
      </w:tr>
      <w:tr w:rsidR="002815A0" w14:paraId="1151996E" w14:textId="77777777">
        <w:trPr>
          <w:jc w:val="center"/>
        </w:trPr>
        <w:tc>
          <w:tcPr>
            <w:tcW w:w="14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4317F70A" w14:textId="77777777" w:rsidR="002815A0" w:rsidRDefault="00000000">
            <w:r>
              <w:rPr>
                <w:sz w:val="12"/>
              </w:rPr>
              <w:t>BNFPO</w:t>
            </w:r>
          </w:p>
        </w:tc>
        <w:tc>
          <w:tcPr>
            <w:tcW w:w="7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096D1886" w14:textId="77777777" w:rsidR="002815A0" w:rsidRDefault="00000000">
            <w:r>
              <w:rPr>
                <w:sz w:val="12"/>
              </w:rPr>
              <w:t>No</w:t>
            </w:r>
          </w:p>
        </w:tc>
        <w:tc>
          <w:tcPr>
            <w:tcW w:w="86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39527C1C" w14:textId="77777777" w:rsidR="002815A0" w:rsidRDefault="00000000">
            <w:r>
              <w:rPr>
                <w:sz w:val="12"/>
              </w:rPr>
              <w:t>NUMC</w:t>
            </w:r>
          </w:p>
        </w:tc>
        <w:tc>
          <w:tcPr>
            <w:tcW w:w="7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2C701730" w14:textId="77777777" w:rsidR="002815A0" w:rsidRDefault="00000000">
            <w:r>
              <w:rPr>
                <w:sz w:val="12"/>
              </w:rPr>
              <w:t>5</w:t>
            </w:r>
          </w:p>
        </w:tc>
        <w:tc>
          <w:tcPr>
            <w:tcW w:w="259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63365E2F" w14:textId="77777777" w:rsidR="002815A0" w:rsidRDefault="00000000">
            <w:r>
              <w:rPr>
                <w:sz w:val="12"/>
              </w:rPr>
              <w:t>EBAN-BNFPO</w:t>
            </w:r>
          </w:p>
        </w:tc>
        <w:tc>
          <w:tcPr>
            <w:tcW w:w="34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37C8116F" w14:textId="77777777" w:rsidR="002815A0" w:rsidRDefault="00000000">
            <w:r>
              <w:rPr>
                <w:sz w:val="12"/>
              </w:rPr>
              <w:t>Purchase Requisition item.</w:t>
            </w:r>
          </w:p>
        </w:tc>
      </w:tr>
      <w:tr w:rsidR="002815A0" w14:paraId="297F5840" w14:textId="77777777">
        <w:trPr>
          <w:jc w:val="center"/>
        </w:trPr>
        <w:tc>
          <w:tcPr>
            <w:tcW w:w="14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277DD18" w14:textId="77777777" w:rsidR="002815A0" w:rsidRDefault="00000000">
            <w:r>
              <w:rPr>
                <w:sz w:val="12"/>
              </w:rPr>
              <w:t>EBELN</w:t>
            </w:r>
          </w:p>
        </w:tc>
        <w:tc>
          <w:tcPr>
            <w:tcW w:w="7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B6983D0" w14:textId="77777777" w:rsidR="002815A0" w:rsidRDefault="00000000">
            <w:r>
              <w:rPr>
                <w:sz w:val="12"/>
              </w:rPr>
              <w:t>No</w:t>
            </w:r>
          </w:p>
        </w:tc>
        <w:tc>
          <w:tcPr>
            <w:tcW w:w="86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9F28ED8" w14:textId="77777777" w:rsidR="002815A0" w:rsidRDefault="00000000">
            <w:r>
              <w:rPr>
                <w:sz w:val="12"/>
              </w:rPr>
              <w:t>CHAR</w:t>
            </w:r>
          </w:p>
        </w:tc>
        <w:tc>
          <w:tcPr>
            <w:tcW w:w="7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95EBB80" w14:textId="77777777" w:rsidR="002815A0" w:rsidRDefault="00000000">
            <w:r>
              <w:rPr>
                <w:sz w:val="12"/>
              </w:rPr>
              <w:t>10</w:t>
            </w:r>
          </w:p>
        </w:tc>
        <w:tc>
          <w:tcPr>
            <w:tcW w:w="259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24BFED6" w14:textId="77777777" w:rsidR="002815A0" w:rsidRDefault="00000000">
            <w:r>
              <w:rPr>
                <w:sz w:val="12"/>
              </w:rPr>
              <w:t>EKKO/EKPO-EBELN</w:t>
            </w:r>
          </w:p>
        </w:tc>
        <w:tc>
          <w:tcPr>
            <w:tcW w:w="34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87C0958" w14:textId="77777777" w:rsidR="002815A0" w:rsidRDefault="00000000">
            <w:r>
              <w:rPr>
                <w:sz w:val="12"/>
              </w:rPr>
              <w:t>Purchase Order.</w:t>
            </w:r>
          </w:p>
        </w:tc>
      </w:tr>
      <w:tr w:rsidR="002815A0" w14:paraId="0AEAA1B3" w14:textId="77777777">
        <w:trPr>
          <w:jc w:val="center"/>
        </w:trPr>
        <w:tc>
          <w:tcPr>
            <w:tcW w:w="14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15695C94" w14:textId="77777777" w:rsidR="002815A0" w:rsidRDefault="00000000">
            <w:r>
              <w:rPr>
                <w:sz w:val="12"/>
              </w:rPr>
              <w:t>EBELP</w:t>
            </w:r>
          </w:p>
        </w:tc>
        <w:tc>
          <w:tcPr>
            <w:tcW w:w="7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06115EA1" w14:textId="77777777" w:rsidR="002815A0" w:rsidRDefault="00000000">
            <w:r>
              <w:rPr>
                <w:sz w:val="12"/>
              </w:rPr>
              <w:t>No</w:t>
            </w:r>
          </w:p>
        </w:tc>
        <w:tc>
          <w:tcPr>
            <w:tcW w:w="86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6367F731" w14:textId="77777777" w:rsidR="002815A0" w:rsidRDefault="00000000">
            <w:r>
              <w:rPr>
                <w:sz w:val="12"/>
              </w:rPr>
              <w:t>NUMC</w:t>
            </w:r>
          </w:p>
        </w:tc>
        <w:tc>
          <w:tcPr>
            <w:tcW w:w="7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2682EF30" w14:textId="77777777" w:rsidR="002815A0" w:rsidRDefault="00000000">
            <w:r>
              <w:rPr>
                <w:sz w:val="12"/>
              </w:rPr>
              <w:t>5</w:t>
            </w:r>
          </w:p>
        </w:tc>
        <w:tc>
          <w:tcPr>
            <w:tcW w:w="259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081EDCDB" w14:textId="77777777" w:rsidR="002815A0" w:rsidRDefault="00000000">
            <w:r>
              <w:rPr>
                <w:sz w:val="12"/>
              </w:rPr>
              <w:t>EKPO-EBELP</w:t>
            </w:r>
          </w:p>
        </w:tc>
        <w:tc>
          <w:tcPr>
            <w:tcW w:w="34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230B7DED" w14:textId="77777777" w:rsidR="002815A0" w:rsidRDefault="00000000">
            <w:r>
              <w:rPr>
                <w:sz w:val="12"/>
              </w:rPr>
              <w:t>Purchase Order item.</w:t>
            </w:r>
          </w:p>
        </w:tc>
      </w:tr>
      <w:tr w:rsidR="002815A0" w14:paraId="612AB841" w14:textId="77777777">
        <w:trPr>
          <w:jc w:val="center"/>
        </w:trPr>
        <w:tc>
          <w:tcPr>
            <w:tcW w:w="14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64A1722" w14:textId="77777777" w:rsidR="002815A0" w:rsidRDefault="00000000">
            <w:r>
              <w:rPr>
                <w:sz w:val="12"/>
              </w:rPr>
              <w:t>LIFNR</w:t>
            </w:r>
          </w:p>
        </w:tc>
        <w:tc>
          <w:tcPr>
            <w:tcW w:w="7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3665BA7" w14:textId="77777777" w:rsidR="002815A0" w:rsidRDefault="00000000">
            <w:r>
              <w:rPr>
                <w:sz w:val="12"/>
              </w:rPr>
              <w:t>No</w:t>
            </w:r>
          </w:p>
        </w:tc>
        <w:tc>
          <w:tcPr>
            <w:tcW w:w="86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8D6E983" w14:textId="77777777" w:rsidR="002815A0" w:rsidRDefault="00000000">
            <w:r>
              <w:rPr>
                <w:sz w:val="12"/>
              </w:rPr>
              <w:t>CHAR</w:t>
            </w:r>
          </w:p>
        </w:tc>
        <w:tc>
          <w:tcPr>
            <w:tcW w:w="7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7C92A3E" w14:textId="77777777" w:rsidR="002815A0" w:rsidRDefault="00000000">
            <w:r>
              <w:rPr>
                <w:sz w:val="12"/>
              </w:rPr>
              <w:t>10</w:t>
            </w:r>
          </w:p>
        </w:tc>
        <w:tc>
          <w:tcPr>
            <w:tcW w:w="259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B667CB0" w14:textId="77777777" w:rsidR="002815A0" w:rsidRDefault="00000000">
            <w:r>
              <w:rPr>
                <w:sz w:val="12"/>
              </w:rPr>
              <w:t>EKKO-LIFNR</w:t>
            </w:r>
          </w:p>
        </w:tc>
        <w:tc>
          <w:tcPr>
            <w:tcW w:w="34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5CA68FF" w14:textId="77777777" w:rsidR="002815A0" w:rsidRDefault="00000000">
            <w:r>
              <w:rPr>
                <w:sz w:val="12"/>
              </w:rPr>
              <w:t>Vendor number.</w:t>
            </w:r>
          </w:p>
        </w:tc>
      </w:tr>
      <w:tr w:rsidR="002815A0" w14:paraId="4485C0E3" w14:textId="77777777">
        <w:trPr>
          <w:jc w:val="center"/>
        </w:trPr>
        <w:tc>
          <w:tcPr>
            <w:tcW w:w="14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3EEB899A" w14:textId="77777777" w:rsidR="002815A0" w:rsidRDefault="00000000">
            <w:r>
              <w:rPr>
                <w:sz w:val="12"/>
              </w:rPr>
              <w:t>WAERS</w:t>
            </w:r>
          </w:p>
        </w:tc>
        <w:tc>
          <w:tcPr>
            <w:tcW w:w="7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6D0AB9AD" w14:textId="77777777" w:rsidR="002815A0" w:rsidRDefault="00000000">
            <w:r>
              <w:rPr>
                <w:sz w:val="12"/>
              </w:rPr>
              <w:t>No</w:t>
            </w:r>
          </w:p>
        </w:tc>
        <w:tc>
          <w:tcPr>
            <w:tcW w:w="86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4F820ECB" w14:textId="77777777" w:rsidR="002815A0" w:rsidRDefault="00000000">
            <w:r>
              <w:rPr>
                <w:sz w:val="12"/>
              </w:rPr>
              <w:t>CUKY</w:t>
            </w:r>
          </w:p>
        </w:tc>
        <w:tc>
          <w:tcPr>
            <w:tcW w:w="7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4B7E5FC8" w14:textId="77777777" w:rsidR="002815A0" w:rsidRDefault="00000000">
            <w:r>
              <w:rPr>
                <w:sz w:val="12"/>
              </w:rPr>
              <w:t>5</w:t>
            </w:r>
          </w:p>
        </w:tc>
        <w:tc>
          <w:tcPr>
            <w:tcW w:w="259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4A2D53EC" w14:textId="77777777" w:rsidR="002815A0" w:rsidRDefault="00000000">
            <w:r>
              <w:rPr>
                <w:sz w:val="12"/>
              </w:rPr>
              <w:t>EKKO-WAERS / EBAN-WAERS</w:t>
            </w:r>
          </w:p>
        </w:tc>
        <w:tc>
          <w:tcPr>
            <w:tcW w:w="34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47F95D86" w14:textId="77777777" w:rsidR="002815A0" w:rsidRDefault="00000000">
            <w:r>
              <w:rPr>
                <w:sz w:val="12"/>
              </w:rPr>
              <w:t>Currency.</w:t>
            </w:r>
          </w:p>
        </w:tc>
      </w:tr>
      <w:tr w:rsidR="002815A0" w14:paraId="72B1B5B3" w14:textId="77777777">
        <w:trPr>
          <w:jc w:val="center"/>
        </w:trPr>
        <w:tc>
          <w:tcPr>
            <w:tcW w:w="14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A458AD2" w14:textId="77777777" w:rsidR="002815A0" w:rsidRDefault="00000000">
            <w:r>
              <w:rPr>
                <w:sz w:val="12"/>
              </w:rPr>
              <w:t>PR_MATNR</w:t>
            </w:r>
          </w:p>
        </w:tc>
        <w:tc>
          <w:tcPr>
            <w:tcW w:w="7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8EB89A2" w14:textId="77777777" w:rsidR="002815A0" w:rsidRDefault="00000000">
            <w:r>
              <w:rPr>
                <w:sz w:val="12"/>
              </w:rPr>
              <w:t>No</w:t>
            </w:r>
          </w:p>
        </w:tc>
        <w:tc>
          <w:tcPr>
            <w:tcW w:w="86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F0BE28B" w14:textId="77777777" w:rsidR="002815A0" w:rsidRDefault="00000000">
            <w:r>
              <w:rPr>
                <w:sz w:val="12"/>
              </w:rPr>
              <w:t>CHAR</w:t>
            </w:r>
          </w:p>
        </w:tc>
        <w:tc>
          <w:tcPr>
            <w:tcW w:w="7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5FECE67" w14:textId="77777777" w:rsidR="002815A0" w:rsidRDefault="00000000">
            <w:r>
              <w:rPr>
                <w:sz w:val="12"/>
              </w:rPr>
              <w:t>18</w:t>
            </w:r>
          </w:p>
        </w:tc>
        <w:tc>
          <w:tcPr>
            <w:tcW w:w="259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B413270" w14:textId="77777777" w:rsidR="002815A0" w:rsidRDefault="00000000">
            <w:r>
              <w:rPr>
                <w:sz w:val="12"/>
              </w:rPr>
              <w:t>EBAN-MATNR</w:t>
            </w:r>
          </w:p>
        </w:tc>
        <w:tc>
          <w:tcPr>
            <w:tcW w:w="34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F38D78A" w14:textId="77777777" w:rsidR="002815A0" w:rsidRDefault="00000000">
            <w:r>
              <w:rPr>
                <w:sz w:val="12"/>
              </w:rPr>
              <w:t>Material/SKU from PR.</w:t>
            </w:r>
          </w:p>
        </w:tc>
      </w:tr>
      <w:tr w:rsidR="002815A0" w14:paraId="03CF10E3" w14:textId="77777777">
        <w:trPr>
          <w:jc w:val="center"/>
        </w:trPr>
        <w:tc>
          <w:tcPr>
            <w:tcW w:w="14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26949BE0" w14:textId="77777777" w:rsidR="002815A0" w:rsidRDefault="00000000">
            <w:r>
              <w:rPr>
                <w:sz w:val="12"/>
              </w:rPr>
              <w:t>PR_TXZ01</w:t>
            </w:r>
          </w:p>
        </w:tc>
        <w:tc>
          <w:tcPr>
            <w:tcW w:w="7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2E2C9FFE" w14:textId="77777777" w:rsidR="002815A0" w:rsidRDefault="00000000">
            <w:r>
              <w:rPr>
                <w:sz w:val="12"/>
              </w:rPr>
              <w:t>No</w:t>
            </w:r>
          </w:p>
        </w:tc>
        <w:tc>
          <w:tcPr>
            <w:tcW w:w="86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01028EEC" w14:textId="77777777" w:rsidR="002815A0" w:rsidRDefault="00000000">
            <w:r>
              <w:rPr>
                <w:sz w:val="12"/>
              </w:rPr>
              <w:t>CHAR</w:t>
            </w:r>
          </w:p>
        </w:tc>
        <w:tc>
          <w:tcPr>
            <w:tcW w:w="7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5A319753" w14:textId="77777777" w:rsidR="002815A0" w:rsidRDefault="00000000">
            <w:r>
              <w:rPr>
                <w:sz w:val="12"/>
              </w:rPr>
              <w:t>40</w:t>
            </w:r>
          </w:p>
        </w:tc>
        <w:tc>
          <w:tcPr>
            <w:tcW w:w="259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3B872FB5" w14:textId="77777777" w:rsidR="002815A0" w:rsidRDefault="00000000">
            <w:r>
              <w:rPr>
                <w:sz w:val="12"/>
              </w:rPr>
              <w:t>EBAN-TXZ01</w:t>
            </w:r>
          </w:p>
        </w:tc>
        <w:tc>
          <w:tcPr>
            <w:tcW w:w="34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4C3E0EEA" w14:textId="77777777" w:rsidR="002815A0" w:rsidRDefault="00000000">
            <w:r>
              <w:rPr>
                <w:sz w:val="12"/>
              </w:rPr>
              <w:t>PR item description.</w:t>
            </w:r>
          </w:p>
        </w:tc>
      </w:tr>
      <w:tr w:rsidR="002815A0" w14:paraId="77C8C3BF" w14:textId="77777777">
        <w:trPr>
          <w:jc w:val="center"/>
        </w:trPr>
        <w:tc>
          <w:tcPr>
            <w:tcW w:w="14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9C77AD4" w14:textId="77777777" w:rsidR="002815A0" w:rsidRDefault="00000000">
            <w:r>
              <w:rPr>
                <w:sz w:val="12"/>
              </w:rPr>
              <w:t>PR_MENGE</w:t>
            </w:r>
          </w:p>
        </w:tc>
        <w:tc>
          <w:tcPr>
            <w:tcW w:w="7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4BFF0DB" w14:textId="77777777" w:rsidR="002815A0" w:rsidRDefault="00000000">
            <w:r>
              <w:rPr>
                <w:sz w:val="12"/>
              </w:rPr>
              <w:t>No</w:t>
            </w:r>
          </w:p>
        </w:tc>
        <w:tc>
          <w:tcPr>
            <w:tcW w:w="86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287D33B" w14:textId="77777777" w:rsidR="002815A0" w:rsidRDefault="00000000">
            <w:r>
              <w:rPr>
                <w:sz w:val="12"/>
              </w:rPr>
              <w:t>QUAN</w:t>
            </w:r>
          </w:p>
        </w:tc>
        <w:tc>
          <w:tcPr>
            <w:tcW w:w="7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FBF57D2" w14:textId="77777777" w:rsidR="002815A0" w:rsidRDefault="00000000">
            <w:r>
              <w:rPr>
                <w:sz w:val="12"/>
              </w:rPr>
              <w:t>13,3</w:t>
            </w:r>
          </w:p>
        </w:tc>
        <w:tc>
          <w:tcPr>
            <w:tcW w:w="259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A9907E1" w14:textId="77777777" w:rsidR="002815A0" w:rsidRDefault="00000000">
            <w:r>
              <w:rPr>
                <w:sz w:val="12"/>
              </w:rPr>
              <w:t>EBAN-MENGE</w:t>
            </w:r>
          </w:p>
        </w:tc>
        <w:tc>
          <w:tcPr>
            <w:tcW w:w="34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BD00E7D" w14:textId="77777777" w:rsidR="002815A0" w:rsidRDefault="00000000">
            <w:r>
              <w:rPr>
                <w:sz w:val="12"/>
              </w:rPr>
              <w:t>PR requested quantity.</w:t>
            </w:r>
          </w:p>
        </w:tc>
      </w:tr>
      <w:tr w:rsidR="002815A0" w14:paraId="20757619" w14:textId="77777777">
        <w:trPr>
          <w:jc w:val="center"/>
        </w:trPr>
        <w:tc>
          <w:tcPr>
            <w:tcW w:w="14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6C0A7DC8" w14:textId="77777777" w:rsidR="002815A0" w:rsidRDefault="00000000">
            <w:r>
              <w:rPr>
                <w:sz w:val="12"/>
              </w:rPr>
              <w:t>PR_MEINS</w:t>
            </w:r>
          </w:p>
        </w:tc>
        <w:tc>
          <w:tcPr>
            <w:tcW w:w="7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6988442F" w14:textId="77777777" w:rsidR="002815A0" w:rsidRDefault="00000000">
            <w:r>
              <w:rPr>
                <w:sz w:val="12"/>
              </w:rPr>
              <w:t>No</w:t>
            </w:r>
          </w:p>
        </w:tc>
        <w:tc>
          <w:tcPr>
            <w:tcW w:w="86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2BACB9E2" w14:textId="77777777" w:rsidR="002815A0" w:rsidRDefault="00000000">
            <w:r>
              <w:rPr>
                <w:sz w:val="12"/>
              </w:rPr>
              <w:t>UNIT</w:t>
            </w:r>
          </w:p>
        </w:tc>
        <w:tc>
          <w:tcPr>
            <w:tcW w:w="7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1C63E1C7" w14:textId="77777777" w:rsidR="002815A0" w:rsidRDefault="00000000">
            <w:r>
              <w:rPr>
                <w:sz w:val="12"/>
              </w:rPr>
              <w:t>3</w:t>
            </w:r>
          </w:p>
        </w:tc>
        <w:tc>
          <w:tcPr>
            <w:tcW w:w="259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3ED95E7E" w14:textId="77777777" w:rsidR="002815A0" w:rsidRDefault="00000000">
            <w:r>
              <w:rPr>
                <w:sz w:val="12"/>
              </w:rPr>
              <w:t>EBAN-MEINS</w:t>
            </w:r>
          </w:p>
        </w:tc>
        <w:tc>
          <w:tcPr>
            <w:tcW w:w="34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340AE164" w14:textId="77777777" w:rsidR="002815A0" w:rsidRDefault="00000000">
            <w:r>
              <w:rPr>
                <w:sz w:val="12"/>
              </w:rPr>
              <w:t>PR unit of measure.</w:t>
            </w:r>
          </w:p>
        </w:tc>
      </w:tr>
      <w:tr w:rsidR="002815A0" w14:paraId="00BD6ED9" w14:textId="77777777">
        <w:trPr>
          <w:jc w:val="center"/>
        </w:trPr>
        <w:tc>
          <w:tcPr>
            <w:tcW w:w="14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5405C78" w14:textId="77777777" w:rsidR="002815A0" w:rsidRDefault="00000000">
            <w:r>
              <w:rPr>
                <w:sz w:val="12"/>
              </w:rPr>
              <w:t>PO_MATNR</w:t>
            </w:r>
          </w:p>
        </w:tc>
        <w:tc>
          <w:tcPr>
            <w:tcW w:w="7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1285B0F" w14:textId="77777777" w:rsidR="002815A0" w:rsidRDefault="00000000">
            <w:r>
              <w:rPr>
                <w:sz w:val="12"/>
              </w:rPr>
              <w:t>No</w:t>
            </w:r>
          </w:p>
        </w:tc>
        <w:tc>
          <w:tcPr>
            <w:tcW w:w="86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43A24C5" w14:textId="77777777" w:rsidR="002815A0" w:rsidRDefault="00000000">
            <w:r>
              <w:rPr>
                <w:sz w:val="12"/>
              </w:rPr>
              <w:t>CHAR</w:t>
            </w:r>
          </w:p>
        </w:tc>
        <w:tc>
          <w:tcPr>
            <w:tcW w:w="7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5A156A2" w14:textId="77777777" w:rsidR="002815A0" w:rsidRDefault="00000000">
            <w:r>
              <w:rPr>
                <w:sz w:val="12"/>
              </w:rPr>
              <w:t>18</w:t>
            </w:r>
          </w:p>
        </w:tc>
        <w:tc>
          <w:tcPr>
            <w:tcW w:w="259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985601C" w14:textId="77777777" w:rsidR="002815A0" w:rsidRDefault="00000000">
            <w:r>
              <w:rPr>
                <w:sz w:val="12"/>
              </w:rPr>
              <w:t>EKPO-MATNR</w:t>
            </w:r>
          </w:p>
        </w:tc>
        <w:tc>
          <w:tcPr>
            <w:tcW w:w="34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CC51B85" w14:textId="77777777" w:rsidR="002815A0" w:rsidRDefault="00000000">
            <w:r>
              <w:rPr>
                <w:sz w:val="12"/>
              </w:rPr>
              <w:t>Material/SKU from PO.</w:t>
            </w:r>
          </w:p>
        </w:tc>
      </w:tr>
      <w:tr w:rsidR="002815A0" w14:paraId="2B93E941" w14:textId="77777777">
        <w:trPr>
          <w:jc w:val="center"/>
        </w:trPr>
        <w:tc>
          <w:tcPr>
            <w:tcW w:w="14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7E5230C7" w14:textId="77777777" w:rsidR="002815A0" w:rsidRDefault="00000000">
            <w:r>
              <w:rPr>
                <w:sz w:val="12"/>
              </w:rPr>
              <w:t>PO_TXZ01</w:t>
            </w:r>
          </w:p>
        </w:tc>
        <w:tc>
          <w:tcPr>
            <w:tcW w:w="7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32263A1B" w14:textId="77777777" w:rsidR="002815A0" w:rsidRDefault="00000000">
            <w:r>
              <w:rPr>
                <w:sz w:val="12"/>
              </w:rPr>
              <w:t>No</w:t>
            </w:r>
          </w:p>
        </w:tc>
        <w:tc>
          <w:tcPr>
            <w:tcW w:w="86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7F8FEDE7" w14:textId="77777777" w:rsidR="002815A0" w:rsidRDefault="00000000">
            <w:r>
              <w:rPr>
                <w:sz w:val="12"/>
              </w:rPr>
              <w:t>CHAR</w:t>
            </w:r>
          </w:p>
        </w:tc>
        <w:tc>
          <w:tcPr>
            <w:tcW w:w="7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4FA6BDCA" w14:textId="77777777" w:rsidR="002815A0" w:rsidRDefault="00000000">
            <w:r>
              <w:rPr>
                <w:sz w:val="12"/>
              </w:rPr>
              <w:t>40</w:t>
            </w:r>
          </w:p>
        </w:tc>
        <w:tc>
          <w:tcPr>
            <w:tcW w:w="259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4ACBC66C" w14:textId="77777777" w:rsidR="002815A0" w:rsidRDefault="00000000">
            <w:r>
              <w:rPr>
                <w:sz w:val="12"/>
              </w:rPr>
              <w:t>EKPO-TXZ01</w:t>
            </w:r>
          </w:p>
        </w:tc>
        <w:tc>
          <w:tcPr>
            <w:tcW w:w="34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0688077D" w14:textId="77777777" w:rsidR="002815A0" w:rsidRDefault="00000000">
            <w:r>
              <w:rPr>
                <w:sz w:val="12"/>
              </w:rPr>
              <w:t>PO item description.</w:t>
            </w:r>
          </w:p>
        </w:tc>
      </w:tr>
      <w:tr w:rsidR="002815A0" w14:paraId="4C18C519" w14:textId="77777777">
        <w:trPr>
          <w:jc w:val="center"/>
        </w:trPr>
        <w:tc>
          <w:tcPr>
            <w:tcW w:w="14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46827D8" w14:textId="77777777" w:rsidR="002815A0" w:rsidRDefault="00000000">
            <w:r>
              <w:rPr>
                <w:sz w:val="12"/>
              </w:rPr>
              <w:t>PO_MENGE</w:t>
            </w:r>
          </w:p>
        </w:tc>
        <w:tc>
          <w:tcPr>
            <w:tcW w:w="7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ACD8361" w14:textId="77777777" w:rsidR="002815A0" w:rsidRDefault="00000000">
            <w:r>
              <w:rPr>
                <w:sz w:val="12"/>
              </w:rPr>
              <w:t>No</w:t>
            </w:r>
          </w:p>
        </w:tc>
        <w:tc>
          <w:tcPr>
            <w:tcW w:w="86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935E806" w14:textId="77777777" w:rsidR="002815A0" w:rsidRDefault="00000000">
            <w:r>
              <w:rPr>
                <w:sz w:val="12"/>
              </w:rPr>
              <w:t>QUAN</w:t>
            </w:r>
          </w:p>
        </w:tc>
        <w:tc>
          <w:tcPr>
            <w:tcW w:w="7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412E21A" w14:textId="77777777" w:rsidR="002815A0" w:rsidRDefault="00000000">
            <w:r>
              <w:rPr>
                <w:sz w:val="12"/>
              </w:rPr>
              <w:t>13,3</w:t>
            </w:r>
          </w:p>
        </w:tc>
        <w:tc>
          <w:tcPr>
            <w:tcW w:w="259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378FAEE" w14:textId="77777777" w:rsidR="002815A0" w:rsidRDefault="00000000">
            <w:r>
              <w:rPr>
                <w:sz w:val="12"/>
              </w:rPr>
              <w:t>EKPO-MENGE</w:t>
            </w:r>
          </w:p>
        </w:tc>
        <w:tc>
          <w:tcPr>
            <w:tcW w:w="34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33F3D20" w14:textId="77777777" w:rsidR="002815A0" w:rsidRDefault="00000000">
            <w:r>
              <w:rPr>
                <w:sz w:val="12"/>
              </w:rPr>
              <w:t>PO ordered quantity.</w:t>
            </w:r>
          </w:p>
        </w:tc>
      </w:tr>
      <w:tr w:rsidR="002815A0" w14:paraId="66D4B6FB" w14:textId="77777777">
        <w:trPr>
          <w:jc w:val="center"/>
        </w:trPr>
        <w:tc>
          <w:tcPr>
            <w:tcW w:w="14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6D4E2D11" w14:textId="77777777" w:rsidR="002815A0" w:rsidRDefault="00000000">
            <w:r>
              <w:rPr>
                <w:sz w:val="12"/>
              </w:rPr>
              <w:t>PO_MEINS</w:t>
            </w:r>
          </w:p>
        </w:tc>
        <w:tc>
          <w:tcPr>
            <w:tcW w:w="7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6B23CEF9" w14:textId="77777777" w:rsidR="002815A0" w:rsidRDefault="00000000">
            <w:r>
              <w:rPr>
                <w:sz w:val="12"/>
              </w:rPr>
              <w:t>No</w:t>
            </w:r>
          </w:p>
        </w:tc>
        <w:tc>
          <w:tcPr>
            <w:tcW w:w="86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57C81294" w14:textId="77777777" w:rsidR="002815A0" w:rsidRDefault="00000000">
            <w:r>
              <w:rPr>
                <w:sz w:val="12"/>
              </w:rPr>
              <w:t>UNIT</w:t>
            </w:r>
          </w:p>
        </w:tc>
        <w:tc>
          <w:tcPr>
            <w:tcW w:w="7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317D95CD" w14:textId="77777777" w:rsidR="002815A0" w:rsidRDefault="00000000">
            <w:r>
              <w:rPr>
                <w:sz w:val="12"/>
              </w:rPr>
              <w:t>3</w:t>
            </w:r>
          </w:p>
        </w:tc>
        <w:tc>
          <w:tcPr>
            <w:tcW w:w="259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39E8B1BD" w14:textId="77777777" w:rsidR="002815A0" w:rsidRDefault="00000000">
            <w:r>
              <w:rPr>
                <w:sz w:val="12"/>
              </w:rPr>
              <w:t>EKPO-MEINS</w:t>
            </w:r>
          </w:p>
        </w:tc>
        <w:tc>
          <w:tcPr>
            <w:tcW w:w="34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2EF77874" w14:textId="77777777" w:rsidR="002815A0" w:rsidRDefault="00000000">
            <w:r>
              <w:rPr>
                <w:sz w:val="12"/>
              </w:rPr>
              <w:t>PO order unit.</w:t>
            </w:r>
          </w:p>
        </w:tc>
      </w:tr>
      <w:tr w:rsidR="002815A0" w14:paraId="2E9D9CC2" w14:textId="77777777">
        <w:trPr>
          <w:jc w:val="center"/>
        </w:trPr>
        <w:tc>
          <w:tcPr>
            <w:tcW w:w="14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97CA7E8" w14:textId="77777777" w:rsidR="002815A0" w:rsidRDefault="00000000">
            <w:r>
              <w:rPr>
                <w:sz w:val="12"/>
              </w:rPr>
              <w:t>NETPR</w:t>
            </w:r>
          </w:p>
        </w:tc>
        <w:tc>
          <w:tcPr>
            <w:tcW w:w="7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E423844" w14:textId="77777777" w:rsidR="002815A0" w:rsidRDefault="00000000">
            <w:r>
              <w:rPr>
                <w:sz w:val="12"/>
              </w:rPr>
              <w:t>No</w:t>
            </w:r>
          </w:p>
        </w:tc>
        <w:tc>
          <w:tcPr>
            <w:tcW w:w="86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D753909" w14:textId="77777777" w:rsidR="002815A0" w:rsidRDefault="00000000">
            <w:r>
              <w:rPr>
                <w:sz w:val="12"/>
              </w:rPr>
              <w:t>CURR</w:t>
            </w:r>
          </w:p>
        </w:tc>
        <w:tc>
          <w:tcPr>
            <w:tcW w:w="7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519C7D1" w14:textId="77777777" w:rsidR="002815A0" w:rsidRDefault="00000000">
            <w:r>
              <w:rPr>
                <w:sz w:val="12"/>
              </w:rPr>
              <w:t>13,2</w:t>
            </w:r>
          </w:p>
        </w:tc>
        <w:tc>
          <w:tcPr>
            <w:tcW w:w="259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9136395" w14:textId="77777777" w:rsidR="002815A0" w:rsidRDefault="00000000">
            <w:r>
              <w:rPr>
                <w:sz w:val="12"/>
              </w:rPr>
              <w:t>EKPO-NETPR</w:t>
            </w:r>
          </w:p>
        </w:tc>
        <w:tc>
          <w:tcPr>
            <w:tcW w:w="34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7E02FFC" w14:textId="77777777" w:rsidR="002815A0" w:rsidRDefault="00000000">
            <w:r>
              <w:rPr>
                <w:sz w:val="12"/>
              </w:rPr>
              <w:t>Net price.</w:t>
            </w:r>
          </w:p>
        </w:tc>
      </w:tr>
      <w:tr w:rsidR="002815A0" w14:paraId="1764100C" w14:textId="77777777">
        <w:trPr>
          <w:jc w:val="center"/>
        </w:trPr>
        <w:tc>
          <w:tcPr>
            <w:tcW w:w="14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6F937984" w14:textId="77777777" w:rsidR="002815A0" w:rsidRDefault="00000000">
            <w:r>
              <w:rPr>
                <w:sz w:val="12"/>
              </w:rPr>
              <w:t>NETWR</w:t>
            </w:r>
          </w:p>
        </w:tc>
        <w:tc>
          <w:tcPr>
            <w:tcW w:w="7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07A9C241" w14:textId="77777777" w:rsidR="002815A0" w:rsidRDefault="00000000">
            <w:r>
              <w:rPr>
                <w:sz w:val="12"/>
              </w:rPr>
              <w:t>No</w:t>
            </w:r>
          </w:p>
        </w:tc>
        <w:tc>
          <w:tcPr>
            <w:tcW w:w="86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168DF07D" w14:textId="77777777" w:rsidR="002815A0" w:rsidRDefault="00000000">
            <w:r>
              <w:rPr>
                <w:sz w:val="12"/>
              </w:rPr>
              <w:t>CURR</w:t>
            </w:r>
          </w:p>
        </w:tc>
        <w:tc>
          <w:tcPr>
            <w:tcW w:w="7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5E4F99B7" w14:textId="77777777" w:rsidR="002815A0" w:rsidRDefault="00000000">
            <w:r>
              <w:rPr>
                <w:sz w:val="12"/>
              </w:rPr>
              <w:t>13,2</w:t>
            </w:r>
          </w:p>
        </w:tc>
        <w:tc>
          <w:tcPr>
            <w:tcW w:w="259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2EC8E510" w14:textId="77777777" w:rsidR="002815A0" w:rsidRDefault="00000000">
            <w:r>
              <w:rPr>
                <w:sz w:val="12"/>
              </w:rPr>
              <w:t>EKPO-NETWR</w:t>
            </w:r>
          </w:p>
        </w:tc>
        <w:tc>
          <w:tcPr>
            <w:tcW w:w="34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6C0859A5" w14:textId="77777777" w:rsidR="002815A0" w:rsidRDefault="00000000">
            <w:r>
              <w:rPr>
                <w:sz w:val="12"/>
              </w:rPr>
              <w:t>Net PO item value.</w:t>
            </w:r>
          </w:p>
        </w:tc>
      </w:tr>
      <w:tr w:rsidR="002815A0" w14:paraId="32646069" w14:textId="77777777">
        <w:trPr>
          <w:jc w:val="center"/>
        </w:trPr>
        <w:tc>
          <w:tcPr>
            <w:tcW w:w="14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4C84EA2" w14:textId="77777777" w:rsidR="002815A0" w:rsidRDefault="00000000">
            <w:r>
              <w:rPr>
                <w:sz w:val="12"/>
              </w:rPr>
              <w:t>EBAN_LOEKZ</w:t>
            </w:r>
          </w:p>
        </w:tc>
        <w:tc>
          <w:tcPr>
            <w:tcW w:w="7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37D987C" w14:textId="77777777" w:rsidR="002815A0" w:rsidRDefault="00000000">
            <w:r>
              <w:rPr>
                <w:sz w:val="12"/>
              </w:rPr>
              <w:t>No</w:t>
            </w:r>
          </w:p>
        </w:tc>
        <w:tc>
          <w:tcPr>
            <w:tcW w:w="86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44F9BCC" w14:textId="77777777" w:rsidR="002815A0" w:rsidRDefault="00000000">
            <w:r>
              <w:rPr>
                <w:sz w:val="12"/>
              </w:rPr>
              <w:t>CHAR</w:t>
            </w:r>
          </w:p>
        </w:tc>
        <w:tc>
          <w:tcPr>
            <w:tcW w:w="7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D18B747" w14:textId="77777777" w:rsidR="002815A0" w:rsidRDefault="00000000">
            <w:r>
              <w:rPr>
                <w:sz w:val="12"/>
              </w:rPr>
              <w:t>1</w:t>
            </w:r>
          </w:p>
        </w:tc>
        <w:tc>
          <w:tcPr>
            <w:tcW w:w="259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83BF448" w14:textId="77777777" w:rsidR="002815A0" w:rsidRDefault="00000000">
            <w:r>
              <w:rPr>
                <w:sz w:val="12"/>
              </w:rPr>
              <w:t>EBAN-LOEKZ</w:t>
            </w:r>
          </w:p>
        </w:tc>
        <w:tc>
          <w:tcPr>
            <w:tcW w:w="34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F177807" w14:textId="77777777" w:rsidR="002815A0" w:rsidRDefault="00000000">
            <w:r>
              <w:rPr>
                <w:sz w:val="12"/>
              </w:rPr>
              <w:t>PR deletion indicator.</w:t>
            </w:r>
          </w:p>
        </w:tc>
      </w:tr>
      <w:tr w:rsidR="002815A0" w14:paraId="07F7023F" w14:textId="77777777">
        <w:trPr>
          <w:jc w:val="center"/>
        </w:trPr>
        <w:tc>
          <w:tcPr>
            <w:tcW w:w="14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4FD37B01" w14:textId="77777777" w:rsidR="002815A0" w:rsidRDefault="00000000">
            <w:r>
              <w:rPr>
                <w:sz w:val="12"/>
              </w:rPr>
              <w:t>EKPO_LOEKZ</w:t>
            </w:r>
          </w:p>
        </w:tc>
        <w:tc>
          <w:tcPr>
            <w:tcW w:w="7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7F22AD8D" w14:textId="77777777" w:rsidR="002815A0" w:rsidRDefault="00000000">
            <w:r>
              <w:rPr>
                <w:sz w:val="12"/>
              </w:rPr>
              <w:t>No</w:t>
            </w:r>
          </w:p>
        </w:tc>
        <w:tc>
          <w:tcPr>
            <w:tcW w:w="86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7068F268" w14:textId="77777777" w:rsidR="002815A0" w:rsidRDefault="00000000">
            <w:r>
              <w:rPr>
                <w:sz w:val="12"/>
              </w:rPr>
              <w:t>CHAR</w:t>
            </w:r>
          </w:p>
        </w:tc>
        <w:tc>
          <w:tcPr>
            <w:tcW w:w="7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0528671C" w14:textId="77777777" w:rsidR="002815A0" w:rsidRDefault="00000000">
            <w:r>
              <w:rPr>
                <w:sz w:val="12"/>
              </w:rPr>
              <w:t>1</w:t>
            </w:r>
          </w:p>
        </w:tc>
        <w:tc>
          <w:tcPr>
            <w:tcW w:w="259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7A08633A" w14:textId="77777777" w:rsidR="002815A0" w:rsidRDefault="00000000">
            <w:r>
              <w:rPr>
                <w:sz w:val="12"/>
              </w:rPr>
              <w:t>EKPO-LOEKZ</w:t>
            </w:r>
          </w:p>
        </w:tc>
        <w:tc>
          <w:tcPr>
            <w:tcW w:w="34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2ED3A1E8" w14:textId="77777777" w:rsidR="002815A0" w:rsidRDefault="00000000">
            <w:r>
              <w:rPr>
                <w:sz w:val="12"/>
              </w:rPr>
              <w:t>PO deletion indicator.</w:t>
            </w:r>
          </w:p>
        </w:tc>
      </w:tr>
      <w:tr w:rsidR="002815A0" w:rsidRPr="0026334A" w14:paraId="70BFB57A" w14:textId="77777777">
        <w:trPr>
          <w:jc w:val="center"/>
        </w:trPr>
        <w:tc>
          <w:tcPr>
            <w:tcW w:w="14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A1DF0DF" w14:textId="77777777" w:rsidR="002815A0" w:rsidRDefault="00000000">
            <w:r>
              <w:rPr>
                <w:sz w:val="12"/>
              </w:rPr>
              <w:t>EKPO_ELIKZ</w:t>
            </w:r>
          </w:p>
        </w:tc>
        <w:tc>
          <w:tcPr>
            <w:tcW w:w="7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9AE6783" w14:textId="77777777" w:rsidR="002815A0" w:rsidRDefault="00000000">
            <w:r>
              <w:rPr>
                <w:sz w:val="12"/>
              </w:rPr>
              <w:t>No</w:t>
            </w:r>
          </w:p>
        </w:tc>
        <w:tc>
          <w:tcPr>
            <w:tcW w:w="86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2C5F7E4" w14:textId="77777777" w:rsidR="002815A0" w:rsidRDefault="00000000">
            <w:r>
              <w:rPr>
                <w:sz w:val="12"/>
              </w:rPr>
              <w:t>CHAR</w:t>
            </w:r>
          </w:p>
        </w:tc>
        <w:tc>
          <w:tcPr>
            <w:tcW w:w="7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FC39D80" w14:textId="77777777" w:rsidR="002815A0" w:rsidRDefault="00000000">
            <w:r>
              <w:rPr>
                <w:sz w:val="12"/>
              </w:rPr>
              <w:t>1</w:t>
            </w:r>
          </w:p>
        </w:tc>
        <w:tc>
          <w:tcPr>
            <w:tcW w:w="259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7E0FC5" w14:textId="77777777" w:rsidR="002815A0" w:rsidRDefault="00000000">
            <w:r>
              <w:rPr>
                <w:sz w:val="12"/>
              </w:rPr>
              <w:t>EKPO-ELIKZ</w:t>
            </w:r>
          </w:p>
        </w:tc>
        <w:tc>
          <w:tcPr>
            <w:tcW w:w="34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52FAAFE" w14:textId="77777777" w:rsidR="002815A0" w:rsidRPr="00912E58" w:rsidRDefault="00000000">
            <w:pPr>
              <w:rPr>
                <w:lang w:val="en-US"/>
              </w:rPr>
            </w:pPr>
            <w:r w:rsidRPr="00912E58">
              <w:rPr>
                <w:sz w:val="12"/>
                <w:lang w:val="en-US"/>
              </w:rPr>
              <w:t>X = PO item completely delivered.</w:t>
            </w:r>
          </w:p>
        </w:tc>
      </w:tr>
      <w:tr w:rsidR="002815A0" w14:paraId="6253F114" w14:textId="77777777">
        <w:trPr>
          <w:jc w:val="center"/>
        </w:trPr>
        <w:tc>
          <w:tcPr>
            <w:tcW w:w="14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05A1F60C" w14:textId="77777777" w:rsidR="002815A0" w:rsidRDefault="00000000">
            <w:r>
              <w:rPr>
                <w:sz w:val="12"/>
              </w:rPr>
              <w:t>OUT_STATUS</w:t>
            </w:r>
          </w:p>
        </w:tc>
        <w:tc>
          <w:tcPr>
            <w:tcW w:w="7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3168CD0D" w14:textId="77777777" w:rsidR="002815A0" w:rsidRDefault="00000000">
            <w:r>
              <w:rPr>
                <w:sz w:val="12"/>
              </w:rPr>
              <w:t>No</w:t>
            </w:r>
          </w:p>
        </w:tc>
        <w:tc>
          <w:tcPr>
            <w:tcW w:w="86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1C8F4963" w14:textId="77777777" w:rsidR="002815A0" w:rsidRDefault="00000000">
            <w:r>
              <w:rPr>
                <w:sz w:val="12"/>
              </w:rPr>
              <w:t>CHAR</w:t>
            </w:r>
          </w:p>
        </w:tc>
        <w:tc>
          <w:tcPr>
            <w:tcW w:w="7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3FFF1064" w14:textId="77777777" w:rsidR="002815A0" w:rsidRDefault="00000000">
            <w:r>
              <w:rPr>
                <w:sz w:val="12"/>
              </w:rPr>
              <w:t>12</w:t>
            </w:r>
          </w:p>
        </w:tc>
        <w:tc>
          <w:tcPr>
            <w:tcW w:w="259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3724935C" w14:textId="77777777" w:rsidR="002815A0" w:rsidRDefault="00000000">
            <w:r>
              <w:rPr>
                <w:sz w:val="12"/>
              </w:rPr>
              <w:t>Bridge control</w:t>
            </w:r>
          </w:p>
        </w:tc>
        <w:tc>
          <w:tcPr>
            <w:tcW w:w="34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113611C2" w14:textId="77777777" w:rsidR="002815A0" w:rsidRDefault="00000000">
            <w:r>
              <w:rPr>
                <w:sz w:val="12"/>
              </w:rPr>
              <w:t>PENDING, SENT, ERROR, RETRY.</w:t>
            </w:r>
          </w:p>
        </w:tc>
      </w:tr>
      <w:tr w:rsidR="002815A0" w14:paraId="0C448459" w14:textId="77777777">
        <w:trPr>
          <w:jc w:val="center"/>
        </w:trPr>
        <w:tc>
          <w:tcPr>
            <w:tcW w:w="14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9546F8C" w14:textId="77777777" w:rsidR="002815A0" w:rsidRDefault="00000000">
            <w:r>
              <w:rPr>
                <w:sz w:val="12"/>
              </w:rPr>
              <w:t>OUT_MESSAGE_ID</w:t>
            </w:r>
          </w:p>
        </w:tc>
        <w:tc>
          <w:tcPr>
            <w:tcW w:w="7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7481B2F" w14:textId="77777777" w:rsidR="002815A0" w:rsidRDefault="00000000">
            <w:r>
              <w:rPr>
                <w:sz w:val="12"/>
              </w:rPr>
              <w:t>No</w:t>
            </w:r>
          </w:p>
        </w:tc>
        <w:tc>
          <w:tcPr>
            <w:tcW w:w="86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447C54C" w14:textId="77777777" w:rsidR="002815A0" w:rsidRDefault="00000000">
            <w:r>
              <w:rPr>
                <w:sz w:val="12"/>
              </w:rPr>
              <w:t>CHAR</w:t>
            </w:r>
          </w:p>
        </w:tc>
        <w:tc>
          <w:tcPr>
            <w:tcW w:w="7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068CBAD" w14:textId="77777777" w:rsidR="002815A0" w:rsidRDefault="00000000">
            <w:r>
              <w:rPr>
                <w:sz w:val="12"/>
              </w:rPr>
              <w:t>50</w:t>
            </w:r>
          </w:p>
        </w:tc>
        <w:tc>
          <w:tcPr>
            <w:tcW w:w="259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F5A883D" w14:textId="77777777" w:rsidR="002815A0" w:rsidRDefault="00000000">
            <w:r>
              <w:rPr>
                <w:sz w:val="12"/>
              </w:rPr>
              <w:t>Bridge control</w:t>
            </w:r>
          </w:p>
        </w:tc>
        <w:tc>
          <w:tcPr>
            <w:tcW w:w="34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F293E37" w14:textId="77777777" w:rsidR="002815A0" w:rsidRDefault="00000000">
            <w:r>
              <w:rPr>
                <w:sz w:val="12"/>
              </w:rPr>
              <w:t>Outbound technical message ID.</w:t>
            </w:r>
          </w:p>
        </w:tc>
      </w:tr>
      <w:tr w:rsidR="002815A0" w14:paraId="627343C7" w14:textId="77777777">
        <w:trPr>
          <w:jc w:val="center"/>
        </w:trPr>
        <w:tc>
          <w:tcPr>
            <w:tcW w:w="14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3B95FEEF" w14:textId="77777777" w:rsidR="002815A0" w:rsidRDefault="00000000">
            <w:r>
              <w:rPr>
                <w:sz w:val="12"/>
              </w:rPr>
              <w:t>OUT_ERROR_TEXT</w:t>
            </w:r>
          </w:p>
        </w:tc>
        <w:tc>
          <w:tcPr>
            <w:tcW w:w="7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0461DDEF" w14:textId="77777777" w:rsidR="002815A0" w:rsidRDefault="00000000">
            <w:r>
              <w:rPr>
                <w:sz w:val="12"/>
              </w:rPr>
              <w:t>No</w:t>
            </w:r>
          </w:p>
        </w:tc>
        <w:tc>
          <w:tcPr>
            <w:tcW w:w="86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398BDBC3" w14:textId="77777777" w:rsidR="002815A0" w:rsidRDefault="00000000">
            <w:r>
              <w:rPr>
                <w:sz w:val="12"/>
              </w:rPr>
              <w:t>CHAR</w:t>
            </w:r>
          </w:p>
        </w:tc>
        <w:tc>
          <w:tcPr>
            <w:tcW w:w="7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457A9BAF" w14:textId="77777777" w:rsidR="002815A0" w:rsidRDefault="00000000">
            <w:r>
              <w:rPr>
                <w:sz w:val="12"/>
              </w:rPr>
              <w:t>220</w:t>
            </w:r>
          </w:p>
        </w:tc>
        <w:tc>
          <w:tcPr>
            <w:tcW w:w="259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0BB36C3B" w14:textId="77777777" w:rsidR="002815A0" w:rsidRDefault="00000000">
            <w:r>
              <w:rPr>
                <w:sz w:val="12"/>
              </w:rPr>
              <w:t>Bridge control</w:t>
            </w:r>
          </w:p>
        </w:tc>
        <w:tc>
          <w:tcPr>
            <w:tcW w:w="34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7D4BDD3C" w14:textId="77777777" w:rsidR="002815A0" w:rsidRDefault="00000000">
            <w:r>
              <w:rPr>
                <w:sz w:val="12"/>
              </w:rPr>
              <w:t>Outbound error text.</w:t>
            </w:r>
          </w:p>
        </w:tc>
      </w:tr>
      <w:tr w:rsidR="002815A0" w14:paraId="71EDA373" w14:textId="77777777">
        <w:trPr>
          <w:jc w:val="center"/>
        </w:trPr>
        <w:tc>
          <w:tcPr>
            <w:tcW w:w="14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AFC023B" w14:textId="77777777" w:rsidR="002815A0" w:rsidRDefault="00000000">
            <w:r>
              <w:rPr>
                <w:sz w:val="12"/>
              </w:rPr>
              <w:t>RETRY_COUNT</w:t>
            </w:r>
          </w:p>
        </w:tc>
        <w:tc>
          <w:tcPr>
            <w:tcW w:w="7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0EE8294" w14:textId="77777777" w:rsidR="002815A0" w:rsidRDefault="00000000">
            <w:r>
              <w:rPr>
                <w:sz w:val="12"/>
              </w:rPr>
              <w:t>No</w:t>
            </w:r>
          </w:p>
        </w:tc>
        <w:tc>
          <w:tcPr>
            <w:tcW w:w="86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9142608" w14:textId="77777777" w:rsidR="002815A0" w:rsidRDefault="00000000">
            <w:r>
              <w:rPr>
                <w:sz w:val="12"/>
              </w:rPr>
              <w:t>NUMC</w:t>
            </w:r>
          </w:p>
        </w:tc>
        <w:tc>
          <w:tcPr>
            <w:tcW w:w="7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503D893" w14:textId="77777777" w:rsidR="002815A0" w:rsidRDefault="00000000">
            <w:r>
              <w:rPr>
                <w:sz w:val="12"/>
              </w:rPr>
              <w:t>3</w:t>
            </w:r>
          </w:p>
        </w:tc>
        <w:tc>
          <w:tcPr>
            <w:tcW w:w="259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F9846D0" w14:textId="77777777" w:rsidR="002815A0" w:rsidRDefault="00000000">
            <w:r>
              <w:rPr>
                <w:sz w:val="12"/>
              </w:rPr>
              <w:t>Bridge control</w:t>
            </w:r>
          </w:p>
        </w:tc>
        <w:tc>
          <w:tcPr>
            <w:tcW w:w="34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FE15103" w14:textId="77777777" w:rsidR="002815A0" w:rsidRDefault="00000000">
            <w:r>
              <w:rPr>
                <w:sz w:val="12"/>
              </w:rPr>
              <w:t>Outbound retry counter.</w:t>
            </w:r>
          </w:p>
        </w:tc>
      </w:tr>
      <w:tr w:rsidR="002815A0" w14:paraId="44D76137" w14:textId="77777777">
        <w:trPr>
          <w:jc w:val="center"/>
        </w:trPr>
        <w:tc>
          <w:tcPr>
            <w:tcW w:w="14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44A457EE" w14:textId="77777777" w:rsidR="002815A0" w:rsidRDefault="00000000">
            <w:r>
              <w:rPr>
                <w:sz w:val="12"/>
              </w:rPr>
              <w:t>CHANGED_ON</w:t>
            </w:r>
          </w:p>
        </w:tc>
        <w:tc>
          <w:tcPr>
            <w:tcW w:w="7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6FCE27B0" w14:textId="77777777" w:rsidR="002815A0" w:rsidRDefault="00000000">
            <w:r>
              <w:rPr>
                <w:sz w:val="12"/>
              </w:rPr>
              <w:t>No</w:t>
            </w:r>
          </w:p>
        </w:tc>
        <w:tc>
          <w:tcPr>
            <w:tcW w:w="86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52D59029" w14:textId="77777777" w:rsidR="002815A0" w:rsidRDefault="00000000">
            <w:r>
              <w:rPr>
                <w:sz w:val="12"/>
              </w:rPr>
              <w:t>DATS</w:t>
            </w:r>
          </w:p>
        </w:tc>
        <w:tc>
          <w:tcPr>
            <w:tcW w:w="7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66084D3C" w14:textId="77777777" w:rsidR="002815A0" w:rsidRDefault="00000000">
            <w:r>
              <w:rPr>
                <w:sz w:val="12"/>
              </w:rPr>
              <w:t>8</w:t>
            </w:r>
          </w:p>
        </w:tc>
        <w:tc>
          <w:tcPr>
            <w:tcW w:w="259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6787D68E" w14:textId="77777777" w:rsidR="002815A0" w:rsidRDefault="00000000">
            <w:r>
              <w:rPr>
                <w:sz w:val="12"/>
              </w:rPr>
              <w:t>SY-DATUM</w:t>
            </w:r>
          </w:p>
        </w:tc>
        <w:tc>
          <w:tcPr>
            <w:tcW w:w="34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613EE4AB" w14:textId="77777777" w:rsidR="002815A0" w:rsidRDefault="00000000">
            <w:r>
              <w:rPr>
                <w:sz w:val="12"/>
              </w:rPr>
              <w:t>Last processing date.</w:t>
            </w:r>
          </w:p>
        </w:tc>
      </w:tr>
      <w:tr w:rsidR="002815A0" w14:paraId="2C6515D3" w14:textId="77777777">
        <w:trPr>
          <w:jc w:val="center"/>
        </w:trPr>
        <w:tc>
          <w:tcPr>
            <w:tcW w:w="14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5B966CE" w14:textId="77777777" w:rsidR="002815A0" w:rsidRDefault="00000000">
            <w:r>
              <w:rPr>
                <w:sz w:val="12"/>
              </w:rPr>
              <w:t>CHANGED_AT</w:t>
            </w:r>
          </w:p>
        </w:tc>
        <w:tc>
          <w:tcPr>
            <w:tcW w:w="7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4A9AEED" w14:textId="77777777" w:rsidR="002815A0" w:rsidRDefault="00000000">
            <w:r>
              <w:rPr>
                <w:sz w:val="12"/>
              </w:rPr>
              <w:t>No</w:t>
            </w:r>
          </w:p>
        </w:tc>
        <w:tc>
          <w:tcPr>
            <w:tcW w:w="86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CA87583" w14:textId="77777777" w:rsidR="002815A0" w:rsidRDefault="00000000">
            <w:r>
              <w:rPr>
                <w:sz w:val="12"/>
              </w:rPr>
              <w:t>TIMS</w:t>
            </w:r>
          </w:p>
        </w:tc>
        <w:tc>
          <w:tcPr>
            <w:tcW w:w="7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5B1245D" w14:textId="77777777" w:rsidR="002815A0" w:rsidRDefault="00000000">
            <w:r>
              <w:rPr>
                <w:sz w:val="12"/>
              </w:rPr>
              <w:t>6</w:t>
            </w:r>
          </w:p>
        </w:tc>
        <w:tc>
          <w:tcPr>
            <w:tcW w:w="259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7CCF4B3" w14:textId="77777777" w:rsidR="002815A0" w:rsidRDefault="00000000">
            <w:r>
              <w:rPr>
                <w:sz w:val="12"/>
              </w:rPr>
              <w:t>SY-UZEIT</w:t>
            </w:r>
          </w:p>
        </w:tc>
        <w:tc>
          <w:tcPr>
            <w:tcW w:w="34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CD46CF6" w14:textId="77777777" w:rsidR="002815A0" w:rsidRDefault="00000000">
            <w:r>
              <w:rPr>
                <w:sz w:val="12"/>
              </w:rPr>
              <w:t>Last processing time.</w:t>
            </w:r>
          </w:p>
        </w:tc>
      </w:tr>
    </w:tbl>
    <w:p w14:paraId="0FA85620" w14:textId="77777777" w:rsidR="003B63B8" w:rsidRDefault="003B63B8">
      <w:pPr>
        <w:rPr>
          <w:b/>
          <w:sz w:val="20"/>
        </w:rPr>
      </w:pPr>
    </w:p>
    <w:p w14:paraId="3D030E41" w14:textId="2F3B43E4" w:rsidR="002815A0" w:rsidRDefault="00000000">
      <w:r>
        <w:rPr>
          <w:b/>
          <w:sz w:val="20"/>
        </w:rPr>
        <w:t>7. Data Mapping</w:t>
      </w:r>
    </w:p>
    <w:p w14:paraId="47EC293A" w14:textId="77777777" w:rsidR="003B63B8" w:rsidRDefault="003B63B8">
      <w:pPr>
        <w:rPr>
          <w:b/>
          <w:sz w:val="20"/>
        </w:rPr>
      </w:pPr>
    </w:p>
    <w:p w14:paraId="39469BD8" w14:textId="47FCCA5D" w:rsidR="002815A0" w:rsidRDefault="00000000">
      <w:r>
        <w:rPr>
          <w:b/>
          <w:sz w:val="20"/>
        </w:rPr>
        <w:t>Header Mapping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16"/>
        <w:gridCol w:w="2561"/>
        <w:gridCol w:w="3036"/>
      </w:tblGrid>
      <w:tr w:rsidR="002815A0" w14:paraId="05ABE2C4" w14:textId="77777777">
        <w:trPr>
          <w:jc w:val="center"/>
        </w:trPr>
        <w:tc>
          <w:tcPr>
            <w:tcW w:w="331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000000"/>
            <w:vAlign w:val="center"/>
          </w:tcPr>
          <w:p w14:paraId="64D58B34" w14:textId="77777777" w:rsidR="002815A0" w:rsidRDefault="00000000">
            <w:r>
              <w:rPr>
                <w:b/>
                <w:sz w:val="14"/>
              </w:rPr>
              <w:t>JSON Field</w:t>
            </w:r>
          </w:p>
        </w:tc>
        <w:tc>
          <w:tcPr>
            <w:tcW w:w="31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000000"/>
            <w:vAlign w:val="center"/>
          </w:tcPr>
          <w:p w14:paraId="6F4A2CA5" w14:textId="77777777" w:rsidR="002815A0" w:rsidRDefault="00000000">
            <w:r>
              <w:rPr>
                <w:b/>
                <w:sz w:val="14"/>
              </w:rPr>
              <w:t>SAP Source</w:t>
            </w:r>
          </w:p>
        </w:tc>
        <w:tc>
          <w:tcPr>
            <w:tcW w:w="34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000000"/>
            <w:vAlign w:val="center"/>
          </w:tcPr>
          <w:p w14:paraId="0B9F9F38" w14:textId="77777777" w:rsidR="002815A0" w:rsidRDefault="00000000">
            <w:r>
              <w:rPr>
                <w:b/>
                <w:sz w:val="14"/>
              </w:rPr>
              <w:t>Rule</w:t>
            </w:r>
          </w:p>
        </w:tc>
      </w:tr>
      <w:tr w:rsidR="002815A0" w14:paraId="18859F42" w14:textId="77777777">
        <w:trPr>
          <w:jc w:val="center"/>
        </w:trPr>
        <w:tc>
          <w:tcPr>
            <w:tcW w:w="331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E272E41" w14:textId="77777777" w:rsidR="002815A0" w:rsidRDefault="00000000">
            <w:r>
              <w:rPr>
                <w:sz w:val="14"/>
              </w:rPr>
              <w:t>ZTA0108_ODATAL_ID</w:t>
            </w:r>
          </w:p>
        </w:tc>
        <w:tc>
          <w:tcPr>
            <w:tcW w:w="31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0263E2B" w14:textId="77777777" w:rsidR="002815A0" w:rsidRDefault="00000000">
            <w:r>
              <w:rPr>
                <w:sz w:val="14"/>
              </w:rPr>
              <w:t>ZTA0108_ODATAL-ID</w:t>
            </w:r>
          </w:p>
        </w:tc>
        <w:tc>
          <w:tcPr>
            <w:tcW w:w="34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62BC732" w14:textId="77777777" w:rsidR="002815A0" w:rsidRDefault="00000000">
            <w:r>
              <w:rPr>
                <w:sz w:val="14"/>
              </w:rPr>
              <w:t>Objeto de log; para este flujo debe ser WO.</w:t>
            </w:r>
          </w:p>
        </w:tc>
      </w:tr>
      <w:tr w:rsidR="002815A0" w14:paraId="1739B911" w14:textId="77777777">
        <w:trPr>
          <w:jc w:val="center"/>
        </w:trPr>
        <w:tc>
          <w:tcPr>
            <w:tcW w:w="331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593B7580" w14:textId="77777777" w:rsidR="002815A0" w:rsidRDefault="00000000">
            <w:r>
              <w:rPr>
                <w:sz w:val="14"/>
              </w:rPr>
              <w:t>ZTA0108_ODATAL_TYPE</w:t>
            </w:r>
          </w:p>
        </w:tc>
        <w:tc>
          <w:tcPr>
            <w:tcW w:w="31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59179720" w14:textId="77777777" w:rsidR="002815A0" w:rsidRDefault="00000000">
            <w:r>
              <w:rPr>
                <w:sz w:val="14"/>
              </w:rPr>
              <w:t>ZTA0108_ODATAL-TYPE</w:t>
            </w:r>
          </w:p>
        </w:tc>
        <w:tc>
          <w:tcPr>
            <w:tcW w:w="34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790D887A" w14:textId="77777777" w:rsidR="002815A0" w:rsidRDefault="00000000">
            <w:r>
              <w:rPr>
                <w:sz w:val="14"/>
              </w:rPr>
              <w:t>S = éxito, E = error.</w:t>
            </w:r>
          </w:p>
        </w:tc>
      </w:tr>
      <w:tr w:rsidR="002815A0" w14:paraId="271F8E5E" w14:textId="77777777">
        <w:trPr>
          <w:jc w:val="center"/>
        </w:trPr>
        <w:tc>
          <w:tcPr>
            <w:tcW w:w="331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C7D87B0" w14:textId="77777777" w:rsidR="002815A0" w:rsidRDefault="00000000">
            <w:r>
              <w:rPr>
                <w:sz w:val="14"/>
              </w:rPr>
              <w:t>ZTA0108_ODATAL_WORKORDER</w:t>
            </w:r>
          </w:p>
        </w:tc>
        <w:tc>
          <w:tcPr>
            <w:tcW w:w="31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6CB1B7E" w14:textId="77777777" w:rsidR="002815A0" w:rsidRDefault="00000000">
            <w:r>
              <w:rPr>
                <w:sz w:val="14"/>
              </w:rPr>
              <w:t>ZTA0108_ODATAL-WORKORDER</w:t>
            </w:r>
          </w:p>
        </w:tc>
        <w:tc>
          <w:tcPr>
            <w:tcW w:w="34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8EA7F3A" w14:textId="77777777" w:rsidR="002815A0" w:rsidRDefault="00000000">
            <w:r>
              <w:rPr>
                <w:sz w:val="14"/>
              </w:rPr>
              <w:t>AUFNR generado por SAP; vacío si hubo error.</w:t>
            </w:r>
          </w:p>
        </w:tc>
      </w:tr>
      <w:tr w:rsidR="002815A0" w14:paraId="7347E609" w14:textId="77777777">
        <w:trPr>
          <w:jc w:val="center"/>
        </w:trPr>
        <w:tc>
          <w:tcPr>
            <w:tcW w:w="331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00A56BC4" w14:textId="77777777" w:rsidR="002815A0" w:rsidRDefault="00000000">
            <w:r>
              <w:rPr>
                <w:sz w:val="14"/>
              </w:rPr>
              <w:t>ZTA0108_ODATAL_EXTERNAL_ID</w:t>
            </w:r>
          </w:p>
        </w:tc>
        <w:tc>
          <w:tcPr>
            <w:tcW w:w="31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6523F9D8" w14:textId="77777777" w:rsidR="002815A0" w:rsidRDefault="00000000">
            <w:r>
              <w:rPr>
                <w:sz w:val="14"/>
              </w:rPr>
              <w:t>ZTA0108_ODATAL-EXTERNAL_ID</w:t>
            </w:r>
          </w:p>
        </w:tc>
        <w:tc>
          <w:tcPr>
            <w:tcW w:w="34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3034C3CA" w14:textId="77777777" w:rsidR="002815A0" w:rsidRDefault="00000000">
            <w:r>
              <w:rPr>
                <w:sz w:val="14"/>
              </w:rPr>
              <w:t>Identificador de WO en Fleetio.</w:t>
            </w:r>
          </w:p>
        </w:tc>
      </w:tr>
      <w:tr w:rsidR="002815A0" w14:paraId="329C5E50" w14:textId="77777777">
        <w:trPr>
          <w:jc w:val="center"/>
        </w:trPr>
        <w:tc>
          <w:tcPr>
            <w:tcW w:w="331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850D651" w14:textId="77777777" w:rsidR="002815A0" w:rsidRDefault="00000000">
            <w:r>
              <w:rPr>
                <w:sz w:val="14"/>
              </w:rPr>
              <w:t>ZTA0108_ODATAL_ORIGIN_ID</w:t>
            </w:r>
          </w:p>
        </w:tc>
        <w:tc>
          <w:tcPr>
            <w:tcW w:w="31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03A9C65" w14:textId="77777777" w:rsidR="002815A0" w:rsidRDefault="00000000">
            <w:r>
              <w:rPr>
                <w:sz w:val="14"/>
              </w:rPr>
              <w:t>ZTA0108_ODATAL-ORIGIN_ID</w:t>
            </w:r>
          </w:p>
        </w:tc>
        <w:tc>
          <w:tcPr>
            <w:tcW w:w="34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38EA6A9" w14:textId="77777777" w:rsidR="002815A0" w:rsidRDefault="00000000">
            <w:r>
              <w:rPr>
                <w:sz w:val="14"/>
              </w:rPr>
              <w:t>Sistema origen; ejemplo Fleetio.</w:t>
            </w:r>
          </w:p>
        </w:tc>
      </w:tr>
      <w:tr w:rsidR="002815A0" w14:paraId="0EA55267" w14:textId="77777777">
        <w:trPr>
          <w:jc w:val="center"/>
        </w:trPr>
        <w:tc>
          <w:tcPr>
            <w:tcW w:w="331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33DAF064" w14:textId="77777777" w:rsidR="002815A0" w:rsidRDefault="00000000">
            <w:r>
              <w:rPr>
                <w:sz w:val="14"/>
              </w:rPr>
              <w:t>ZTA0108_ODATAL_MESSAGE</w:t>
            </w:r>
          </w:p>
        </w:tc>
        <w:tc>
          <w:tcPr>
            <w:tcW w:w="31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7144F12F" w14:textId="77777777" w:rsidR="002815A0" w:rsidRDefault="00000000">
            <w:r>
              <w:rPr>
                <w:sz w:val="14"/>
              </w:rPr>
              <w:t>ZTA0108_ODATAL-MESSAGE</w:t>
            </w:r>
          </w:p>
        </w:tc>
        <w:tc>
          <w:tcPr>
            <w:tcW w:w="34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7CE59580" w14:textId="77777777" w:rsidR="002815A0" w:rsidRDefault="00000000">
            <w:r>
              <w:rPr>
                <w:sz w:val="14"/>
              </w:rPr>
              <w:t>Mensaje de éxito/error de BAPI_ALM_ORDER_MAINTAIN.</w:t>
            </w:r>
          </w:p>
        </w:tc>
      </w:tr>
      <w:tr w:rsidR="002815A0" w14:paraId="3ACC25E1" w14:textId="77777777">
        <w:trPr>
          <w:jc w:val="center"/>
        </w:trPr>
        <w:tc>
          <w:tcPr>
            <w:tcW w:w="331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756F97B" w14:textId="77777777" w:rsidR="002815A0" w:rsidRDefault="00000000">
            <w:r>
              <w:rPr>
                <w:sz w:val="14"/>
              </w:rPr>
              <w:t>ZPMT_FLT_PRPO_STATUS</w:t>
            </w:r>
          </w:p>
        </w:tc>
        <w:tc>
          <w:tcPr>
            <w:tcW w:w="31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EADC923" w14:textId="77777777" w:rsidR="002815A0" w:rsidRDefault="00000000">
            <w:r>
              <w:rPr>
                <w:sz w:val="14"/>
              </w:rPr>
              <w:t>Derivado del proceso</w:t>
            </w:r>
          </w:p>
        </w:tc>
        <w:tc>
          <w:tcPr>
            <w:tcW w:w="34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C0A1B75" w14:textId="77777777" w:rsidR="002815A0" w:rsidRDefault="00000000">
            <w:r>
              <w:rPr>
                <w:sz w:val="14"/>
              </w:rPr>
              <w:t>SUCCESS o ERROR.</w:t>
            </w:r>
          </w:p>
        </w:tc>
      </w:tr>
      <w:tr w:rsidR="002815A0" w14:paraId="69C24815" w14:textId="77777777">
        <w:trPr>
          <w:jc w:val="center"/>
        </w:trPr>
        <w:tc>
          <w:tcPr>
            <w:tcW w:w="331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44D6026D" w14:textId="77777777" w:rsidR="002815A0" w:rsidRDefault="00000000">
            <w:r>
              <w:rPr>
                <w:sz w:val="14"/>
              </w:rPr>
              <w:t>ZPMT_FLT_PRPO_CODE</w:t>
            </w:r>
          </w:p>
        </w:tc>
        <w:tc>
          <w:tcPr>
            <w:tcW w:w="31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6127F9B2" w14:textId="77777777" w:rsidR="002815A0" w:rsidRDefault="00000000">
            <w:r>
              <w:rPr>
                <w:sz w:val="14"/>
              </w:rPr>
              <w:t>ZPMT_FLT_PRPO-CODE / derivado</w:t>
            </w:r>
          </w:p>
        </w:tc>
        <w:tc>
          <w:tcPr>
            <w:tcW w:w="34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55A3034B" w14:textId="77777777" w:rsidR="002815A0" w:rsidRDefault="00000000">
            <w:r w:rsidRPr="00912E58">
              <w:rPr>
                <w:lang w:val="en-US"/>
              </w:rPr>
              <w:t xml:space="preserve">WO_CREATED, WO_ERROR, PR_CREATED, PO_CREATED o PO_UPDATED. </w:t>
            </w:r>
            <w:r>
              <w:t>La entrega completa se informa a nivel posición con Action = COMPLETED.</w:t>
            </w:r>
          </w:p>
        </w:tc>
      </w:tr>
      <w:tr w:rsidR="002815A0" w14:paraId="722AB5B3" w14:textId="77777777">
        <w:trPr>
          <w:jc w:val="center"/>
        </w:trPr>
        <w:tc>
          <w:tcPr>
            <w:tcW w:w="331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D5446C9" w14:textId="77777777" w:rsidR="002815A0" w:rsidRPr="00912E58" w:rsidRDefault="00000000">
            <w:pPr>
              <w:rPr>
                <w:lang w:val="en-US"/>
              </w:rPr>
            </w:pPr>
            <w:r w:rsidRPr="00912E58">
              <w:rPr>
                <w:sz w:val="14"/>
                <w:lang w:val="en-US"/>
              </w:rPr>
              <w:t>ZPMT_FLT_PRPO_MESSAGE_TEXT</w:t>
            </w:r>
          </w:p>
        </w:tc>
        <w:tc>
          <w:tcPr>
            <w:tcW w:w="31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52C8236" w14:textId="77777777" w:rsidR="002815A0" w:rsidRPr="00912E58" w:rsidRDefault="00000000">
            <w:pPr>
              <w:rPr>
                <w:lang w:val="en-US"/>
              </w:rPr>
            </w:pPr>
            <w:r w:rsidRPr="00912E58">
              <w:rPr>
                <w:sz w:val="14"/>
                <w:lang w:val="en-US"/>
              </w:rPr>
              <w:t>ZPMT_FLT_PRPO-MESSAGE_TEXT / ZTA0108_ODATAL-MESSAGE</w:t>
            </w:r>
          </w:p>
        </w:tc>
        <w:tc>
          <w:tcPr>
            <w:tcW w:w="34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78C0864" w14:textId="77777777" w:rsidR="002815A0" w:rsidRDefault="00000000">
            <w:r>
              <w:rPr>
                <w:sz w:val="14"/>
              </w:rPr>
              <w:t>Mensaje funcional para Fleetio.</w:t>
            </w:r>
          </w:p>
        </w:tc>
      </w:tr>
    </w:tbl>
    <w:p w14:paraId="0E0AB100" w14:textId="77777777" w:rsidR="003B63B8" w:rsidRDefault="003B63B8">
      <w:pPr>
        <w:rPr>
          <w:b/>
          <w:sz w:val="20"/>
        </w:rPr>
      </w:pPr>
    </w:p>
    <w:p w14:paraId="6B8977E8" w14:textId="49F66EEF" w:rsidR="002815A0" w:rsidRDefault="00000000">
      <w:pPr>
        <w:rPr>
          <w:b/>
          <w:sz w:val="20"/>
        </w:rPr>
      </w:pPr>
      <w:r>
        <w:rPr>
          <w:b/>
          <w:sz w:val="20"/>
        </w:rPr>
        <w:t>PurchaseRequisitions Mapping</w:t>
      </w:r>
    </w:p>
    <w:p w14:paraId="4D966084" w14:textId="77777777" w:rsidR="003B63B8" w:rsidRDefault="003B63B8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56"/>
        <w:gridCol w:w="2626"/>
        <w:gridCol w:w="2931"/>
      </w:tblGrid>
      <w:tr w:rsidR="002815A0" w14:paraId="1B3EC87B" w14:textId="77777777">
        <w:trPr>
          <w:jc w:val="center"/>
        </w:trPr>
        <w:tc>
          <w:tcPr>
            <w:tcW w:w="331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000000"/>
            <w:vAlign w:val="center"/>
          </w:tcPr>
          <w:p w14:paraId="13C9DE12" w14:textId="77777777" w:rsidR="002815A0" w:rsidRDefault="00000000">
            <w:r>
              <w:rPr>
                <w:b/>
                <w:sz w:val="14"/>
              </w:rPr>
              <w:t>JSON Field</w:t>
            </w:r>
          </w:p>
        </w:tc>
        <w:tc>
          <w:tcPr>
            <w:tcW w:w="31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000000"/>
            <w:vAlign w:val="center"/>
          </w:tcPr>
          <w:p w14:paraId="42590379" w14:textId="77777777" w:rsidR="002815A0" w:rsidRDefault="00000000">
            <w:r>
              <w:rPr>
                <w:b/>
                <w:sz w:val="14"/>
              </w:rPr>
              <w:t>SAP Source</w:t>
            </w:r>
          </w:p>
        </w:tc>
        <w:tc>
          <w:tcPr>
            <w:tcW w:w="34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000000"/>
            <w:vAlign w:val="center"/>
          </w:tcPr>
          <w:p w14:paraId="6BE715DE" w14:textId="77777777" w:rsidR="002815A0" w:rsidRDefault="00000000">
            <w:r>
              <w:rPr>
                <w:b/>
                <w:sz w:val="14"/>
              </w:rPr>
              <w:t>Rule</w:t>
            </w:r>
          </w:p>
        </w:tc>
      </w:tr>
      <w:tr w:rsidR="002815A0" w14:paraId="226B333C" w14:textId="77777777">
        <w:trPr>
          <w:jc w:val="center"/>
        </w:trPr>
        <w:tc>
          <w:tcPr>
            <w:tcW w:w="331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29DE0A3" w14:textId="77777777" w:rsidR="002815A0" w:rsidRDefault="00000000">
            <w:r>
              <w:rPr>
                <w:sz w:val="14"/>
              </w:rPr>
              <w:t>EBAN_BANFN</w:t>
            </w:r>
          </w:p>
        </w:tc>
        <w:tc>
          <w:tcPr>
            <w:tcW w:w="31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DBFB1C6" w14:textId="77777777" w:rsidR="002815A0" w:rsidRDefault="00000000">
            <w:r>
              <w:rPr>
                <w:sz w:val="14"/>
              </w:rPr>
              <w:t>EBAN-BANFN</w:t>
            </w:r>
          </w:p>
        </w:tc>
        <w:tc>
          <w:tcPr>
            <w:tcW w:w="34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E13A344" w14:textId="77777777" w:rsidR="002815A0" w:rsidRDefault="00000000">
            <w:r>
              <w:rPr>
                <w:sz w:val="14"/>
              </w:rPr>
              <w:t>Número de PR.</w:t>
            </w:r>
          </w:p>
        </w:tc>
      </w:tr>
      <w:tr w:rsidR="002815A0" w14:paraId="6E230EB3" w14:textId="77777777">
        <w:trPr>
          <w:jc w:val="center"/>
        </w:trPr>
        <w:tc>
          <w:tcPr>
            <w:tcW w:w="331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05993BE0" w14:textId="77777777" w:rsidR="002815A0" w:rsidRDefault="00000000">
            <w:r>
              <w:rPr>
                <w:sz w:val="14"/>
              </w:rPr>
              <w:t>EBAN_BNFPO</w:t>
            </w:r>
          </w:p>
        </w:tc>
        <w:tc>
          <w:tcPr>
            <w:tcW w:w="31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629AA0E4" w14:textId="77777777" w:rsidR="002815A0" w:rsidRDefault="00000000">
            <w:r>
              <w:rPr>
                <w:sz w:val="14"/>
              </w:rPr>
              <w:t>EBAN-BNFPO</w:t>
            </w:r>
          </w:p>
        </w:tc>
        <w:tc>
          <w:tcPr>
            <w:tcW w:w="34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611B4496" w14:textId="77777777" w:rsidR="002815A0" w:rsidRDefault="00000000">
            <w:r>
              <w:rPr>
                <w:sz w:val="14"/>
              </w:rPr>
              <w:t>Posición de PR.</w:t>
            </w:r>
          </w:p>
        </w:tc>
      </w:tr>
      <w:tr w:rsidR="002815A0" w14:paraId="72163B58" w14:textId="77777777">
        <w:trPr>
          <w:jc w:val="center"/>
        </w:trPr>
        <w:tc>
          <w:tcPr>
            <w:tcW w:w="331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1F7CB8F" w14:textId="77777777" w:rsidR="002815A0" w:rsidRDefault="00000000">
            <w:r>
              <w:rPr>
                <w:sz w:val="14"/>
              </w:rPr>
              <w:t>EBKN_AUFNR</w:t>
            </w:r>
          </w:p>
        </w:tc>
        <w:tc>
          <w:tcPr>
            <w:tcW w:w="31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A490165" w14:textId="77777777" w:rsidR="002815A0" w:rsidRDefault="00000000">
            <w:r>
              <w:rPr>
                <w:sz w:val="14"/>
              </w:rPr>
              <w:t>EBKN-AUFNR</w:t>
            </w:r>
          </w:p>
        </w:tc>
        <w:tc>
          <w:tcPr>
            <w:tcW w:w="34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DC74E5E" w14:textId="77777777" w:rsidR="002815A0" w:rsidRDefault="00000000">
            <w:r>
              <w:rPr>
                <w:sz w:val="14"/>
              </w:rPr>
              <w:t>Work Order SAP asociada.</w:t>
            </w:r>
          </w:p>
        </w:tc>
      </w:tr>
      <w:tr w:rsidR="002815A0" w14:paraId="0394C6DB" w14:textId="77777777">
        <w:trPr>
          <w:jc w:val="center"/>
        </w:trPr>
        <w:tc>
          <w:tcPr>
            <w:tcW w:w="331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59EF9EF2" w14:textId="77777777" w:rsidR="002815A0" w:rsidRDefault="00000000">
            <w:r>
              <w:rPr>
                <w:sz w:val="14"/>
              </w:rPr>
              <w:t>EBAN_WERKS</w:t>
            </w:r>
          </w:p>
        </w:tc>
        <w:tc>
          <w:tcPr>
            <w:tcW w:w="31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58B18D0B" w14:textId="77777777" w:rsidR="002815A0" w:rsidRDefault="00000000">
            <w:r>
              <w:rPr>
                <w:sz w:val="14"/>
              </w:rPr>
              <w:t>EBAN-WERKS</w:t>
            </w:r>
          </w:p>
        </w:tc>
        <w:tc>
          <w:tcPr>
            <w:tcW w:w="34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2E7CC4C0" w14:textId="77777777" w:rsidR="002815A0" w:rsidRDefault="00000000">
            <w:r>
              <w:rPr>
                <w:sz w:val="14"/>
              </w:rPr>
              <w:t>Planta de la PR.</w:t>
            </w:r>
          </w:p>
        </w:tc>
      </w:tr>
      <w:tr w:rsidR="002815A0" w:rsidRPr="0026334A" w14:paraId="6D8AA91D" w14:textId="77777777">
        <w:trPr>
          <w:jc w:val="center"/>
        </w:trPr>
        <w:tc>
          <w:tcPr>
            <w:tcW w:w="331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D9D6F82" w14:textId="77777777" w:rsidR="002815A0" w:rsidRPr="0026334A" w:rsidRDefault="00000000">
            <w:pPr>
              <w:rPr>
                <w:lang w:val="fr-FR"/>
              </w:rPr>
            </w:pPr>
            <w:r w:rsidRPr="0026334A">
              <w:rPr>
                <w:sz w:val="14"/>
                <w:lang w:val="fr-FR"/>
              </w:rPr>
              <w:lastRenderedPageBreak/>
              <w:t>ZPMT_FLT_PRPO_PR_ACTION</w:t>
            </w:r>
          </w:p>
        </w:tc>
        <w:tc>
          <w:tcPr>
            <w:tcW w:w="31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BCBD806" w14:textId="77777777" w:rsidR="002815A0" w:rsidRDefault="00000000">
            <w:r>
              <w:rPr>
                <w:sz w:val="14"/>
              </w:rPr>
              <w:t>Derivado de STATUS / EBAN-LOEKZ</w:t>
            </w:r>
          </w:p>
        </w:tc>
        <w:tc>
          <w:tcPr>
            <w:tcW w:w="34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62B1327" w14:textId="77777777" w:rsidR="002815A0" w:rsidRPr="00912E58" w:rsidRDefault="00000000">
            <w:pPr>
              <w:rPr>
                <w:lang w:val="en-US"/>
              </w:rPr>
            </w:pPr>
            <w:r w:rsidRPr="00912E58">
              <w:rPr>
                <w:sz w:val="14"/>
                <w:lang w:val="en-US"/>
              </w:rPr>
              <w:t>PR_CREATED / PR_UPDATED / PO_CREATED / DELETED.</w:t>
            </w:r>
          </w:p>
        </w:tc>
      </w:tr>
      <w:tr w:rsidR="002815A0" w14:paraId="2941D1E9" w14:textId="77777777">
        <w:trPr>
          <w:jc w:val="center"/>
        </w:trPr>
        <w:tc>
          <w:tcPr>
            <w:tcW w:w="331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7B86B7BD" w14:textId="77777777" w:rsidR="002815A0" w:rsidRDefault="00000000">
            <w:r>
              <w:rPr>
                <w:sz w:val="14"/>
              </w:rPr>
              <w:t>EBAN_MATNR</w:t>
            </w:r>
          </w:p>
        </w:tc>
        <w:tc>
          <w:tcPr>
            <w:tcW w:w="31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7A43D7C0" w14:textId="77777777" w:rsidR="002815A0" w:rsidRDefault="00000000">
            <w:r>
              <w:rPr>
                <w:sz w:val="14"/>
              </w:rPr>
              <w:t>EBAN-MATNR</w:t>
            </w:r>
          </w:p>
        </w:tc>
        <w:tc>
          <w:tcPr>
            <w:tcW w:w="34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17B8D7F7" w14:textId="77777777" w:rsidR="002815A0" w:rsidRDefault="00000000">
            <w:r>
              <w:rPr>
                <w:sz w:val="14"/>
              </w:rPr>
              <w:t>Material si aplica.</w:t>
            </w:r>
          </w:p>
        </w:tc>
      </w:tr>
      <w:tr w:rsidR="002815A0" w14:paraId="0940E17F" w14:textId="77777777">
        <w:trPr>
          <w:jc w:val="center"/>
        </w:trPr>
        <w:tc>
          <w:tcPr>
            <w:tcW w:w="331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D1E8D71" w14:textId="77777777" w:rsidR="002815A0" w:rsidRDefault="00000000">
            <w:r>
              <w:rPr>
                <w:sz w:val="14"/>
              </w:rPr>
              <w:t>EBAN_TXZ01</w:t>
            </w:r>
          </w:p>
        </w:tc>
        <w:tc>
          <w:tcPr>
            <w:tcW w:w="31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82511EC" w14:textId="77777777" w:rsidR="002815A0" w:rsidRDefault="00000000">
            <w:r>
              <w:rPr>
                <w:sz w:val="14"/>
              </w:rPr>
              <w:t>EBAN-TXZ01</w:t>
            </w:r>
          </w:p>
        </w:tc>
        <w:tc>
          <w:tcPr>
            <w:tcW w:w="34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12D7DD3" w14:textId="77777777" w:rsidR="002815A0" w:rsidRDefault="00000000">
            <w:r>
              <w:rPr>
                <w:sz w:val="14"/>
              </w:rPr>
              <w:t>Texto de posición PR.</w:t>
            </w:r>
          </w:p>
        </w:tc>
      </w:tr>
      <w:tr w:rsidR="002815A0" w14:paraId="07C61892" w14:textId="77777777">
        <w:trPr>
          <w:jc w:val="center"/>
        </w:trPr>
        <w:tc>
          <w:tcPr>
            <w:tcW w:w="331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19177073" w14:textId="77777777" w:rsidR="002815A0" w:rsidRDefault="00000000">
            <w:r>
              <w:rPr>
                <w:sz w:val="14"/>
              </w:rPr>
              <w:t>EBAN_MENGE</w:t>
            </w:r>
          </w:p>
        </w:tc>
        <w:tc>
          <w:tcPr>
            <w:tcW w:w="31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33419ECE" w14:textId="77777777" w:rsidR="002815A0" w:rsidRDefault="00000000">
            <w:r>
              <w:rPr>
                <w:sz w:val="14"/>
              </w:rPr>
              <w:t>EBAN-MENGE</w:t>
            </w:r>
          </w:p>
        </w:tc>
        <w:tc>
          <w:tcPr>
            <w:tcW w:w="34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7776130F" w14:textId="77777777" w:rsidR="002815A0" w:rsidRDefault="00000000">
            <w:r>
              <w:rPr>
                <w:sz w:val="14"/>
              </w:rPr>
              <w:t>Cantidad solicitada.</w:t>
            </w:r>
          </w:p>
        </w:tc>
      </w:tr>
      <w:tr w:rsidR="002815A0" w14:paraId="283534DF" w14:textId="77777777">
        <w:trPr>
          <w:jc w:val="center"/>
        </w:trPr>
        <w:tc>
          <w:tcPr>
            <w:tcW w:w="331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5A93EBA" w14:textId="77777777" w:rsidR="002815A0" w:rsidRDefault="00000000">
            <w:r>
              <w:rPr>
                <w:sz w:val="14"/>
              </w:rPr>
              <w:t>EBAN_MEINS</w:t>
            </w:r>
          </w:p>
        </w:tc>
        <w:tc>
          <w:tcPr>
            <w:tcW w:w="31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8D84D6B" w14:textId="77777777" w:rsidR="002815A0" w:rsidRDefault="00000000">
            <w:r>
              <w:rPr>
                <w:sz w:val="14"/>
              </w:rPr>
              <w:t>EBAN-MEINS</w:t>
            </w:r>
          </w:p>
        </w:tc>
        <w:tc>
          <w:tcPr>
            <w:tcW w:w="34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D1EF8A1" w14:textId="77777777" w:rsidR="002815A0" w:rsidRDefault="00000000">
            <w:r>
              <w:rPr>
                <w:sz w:val="14"/>
              </w:rPr>
              <w:t>Unidad de medida.</w:t>
            </w:r>
          </w:p>
        </w:tc>
      </w:tr>
      <w:tr w:rsidR="002815A0" w14:paraId="122BE676" w14:textId="77777777">
        <w:trPr>
          <w:jc w:val="center"/>
        </w:trPr>
        <w:tc>
          <w:tcPr>
            <w:tcW w:w="331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1C3A1692" w14:textId="77777777" w:rsidR="002815A0" w:rsidRDefault="00000000">
            <w:r>
              <w:rPr>
                <w:sz w:val="14"/>
              </w:rPr>
              <w:t>EBAN_MATKL</w:t>
            </w:r>
          </w:p>
        </w:tc>
        <w:tc>
          <w:tcPr>
            <w:tcW w:w="31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7B80A46B" w14:textId="77777777" w:rsidR="002815A0" w:rsidRDefault="00000000">
            <w:r>
              <w:rPr>
                <w:sz w:val="14"/>
              </w:rPr>
              <w:t>EBAN-MATKL</w:t>
            </w:r>
          </w:p>
        </w:tc>
        <w:tc>
          <w:tcPr>
            <w:tcW w:w="34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1130A4B8" w14:textId="77777777" w:rsidR="002815A0" w:rsidRDefault="00000000">
            <w:r>
              <w:rPr>
                <w:sz w:val="14"/>
              </w:rPr>
              <w:t>Grupo de artículos.</w:t>
            </w:r>
          </w:p>
        </w:tc>
      </w:tr>
      <w:tr w:rsidR="002815A0" w14:paraId="7000D36B" w14:textId="77777777">
        <w:trPr>
          <w:jc w:val="center"/>
        </w:trPr>
        <w:tc>
          <w:tcPr>
            <w:tcW w:w="331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934F883" w14:textId="77777777" w:rsidR="002815A0" w:rsidRDefault="00000000">
            <w:r>
              <w:rPr>
                <w:sz w:val="14"/>
              </w:rPr>
              <w:t>EBAN_EKGRP</w:t>
            </w:r>
          </w:p>
        </w:tc>
        <w:tc>
          <w:tcPr>
            <w:tcW w:w="31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02E838B" w14:textId="77777777" w:rsidR="002815A0" w:rsidRDefault="00000000">
            <w:r>
              <w:rPr>
                <w:sz w:val="14"/>
              </w:rPr>
              <w:t>EBAN-EKGRP</w:t>
            </w:r>
          </w:p>
        </w:tc>
        <w:tc>
          <w:tcPr>
            <w:tcW w:w="34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379500D" w14:textId="77777777" w:rsidR="002815A0" w:rsidRDefault="00000000">
            <w:r>
              <w:rPr>
                <w:sz w:val="14"/>
              </w:rPr>
              <w:t>Grupo de compras.</w:t>
            </w:r>
          </w:p>
        </w:tc>
      </w:tr>
      <w:tr w:rsidR="002815A0" w14:paraId="1B1FAD3F" w14:textId="77777777">
        <w:trPr>
          <w:jc w:val="center"/>
        </w:trPr>
        <w:tc>
          <w:tcPr>
            <w:tcW w:w="331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6ABBA1C3" w14:textId="77777777" w:rsidR="002815A0" w:rsidRDefault="00000000">
            <w:r>
              <w:rPr>
                <w:sz w:val="14"/>
              </w:rPr>
              <w:t>EBAN_EKORG</w:t>
            </w:r>
          </w:p>
        </w:tc>
        <w:tc>
          <w:tcPr>
            <w:tcW w:w="31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3B399347" w14:textId="77777777" w:rsidR="002815A0" w:rsidRDefault="00000000">
            <w:r>
              <w:rPr>
                <w:sz w:val="14"/>
              </w:rPr>
              <w:t>EBAN-EKORG</w:t>
            </w:r>
          </w:p>
        </w:tc>
        <w:tc>
          <w:tcPr>
            <w:tcW w:w="34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2AD3D1AD" w14:textId="77777777" w:rsidR="002815A0" w:rsidRDefault="00000000">
            <w:r>
              <w:rPr>
                <w:sz w:val="14"/>
              </w:rPr>
              <w:t>Organización de compras.</w:t>
            </w:r>
          </w:p>
        </w:tc>
      </w:tr>
      <w:tr w:rsidR="002815A0" w14:paraId="1A7977CE" w14:textId="77777777">
        <w:trPr>
          <w:jc w:val="center"/>
        </w:trPr>
        <w:tc>
          <w:tcPr>
            <w:tcW w:w="331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94603BC" w14:textId="77777777" w:rsidR="002815A0" w:rsidRDefault="00000000">
            <w:r>
              <w:rPr>
                <w:sz w:val="14"/>
              </w:rPr>
              <w:t>EBAN_PREIS</w:t>
            </w:r>
          </w:p>
        </w:tc>
        <w:tc>
          <w:tcPr>
            <w:tcW w:w="31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E09FF76" w14:textId="77777777" w:rsidR="002815A0" w:rsidRDefault="00000000">
            <w:r>
              <w:rPr>
                <w:sz w:val="14"/>
              </w:rPr>
              <w:t>EBAN-PREIS</w:t>
            </w:r>
          </w:p>
        </w:tc>
        <w:tc>
          <w:tcPr>
            <w:tcW w:w="34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09A4C99" w14:textId="77777777" w:rsidR="002815A0" w:rsidRDefault="00000000">
            <w:r>
              <w:rPr>
                <w:sz w:val="14"/>
              </w:rPr>
              <w:t>Precio PR.</w:t>
            </w:r>
          </w:p>
        </w:tc>
      </w:tr>
      <w:tr w:rsidR="002815A0" w14:paraId="62D3C23C" w14:textId="77777777">
        <w:trPr>
          <w:jc w:val="center"/>
        </w:trPr>
        <w:tc>
          <w:tcPr>
            <w:tcW w:w="331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40F5D4BB" w14:textId="77777777" w:rsidR="002815A0" w:rsidRDefault="00000000">
            <w:r>
              <w:rPr>
                <w:sz w:val="14"/>
              </w:rPr>
              <w:t>EBAN_PEINH</w:t>
            </w:r>
          </w:p>
        </w:tc>
        <w:tc>
          <w:tcPr>
            <w:tcW w:w="31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31EEDAEF" w14:textId="77777777" w:rsidR="002815A0" w:rsidRDefault="00000000">
            <w:r>
              <w:rPr>
                <w:sz w:val="14"/>
              </w:rPr>
              <w:t>EBAN-PEINH</w:t>
            </w:r>
          </w:p>
        </w:tc>
        <w:tc>
          <w:tcPr>
            <w:tcW w:w="34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3351C3DD" w14:textId="77777777" w:rsidR="002815A0" w:rsidRDefault="00000000">
            <w:r>
              <w:rPr>
                <w:sz w:val="14"/>
              </w:rPr>
              <w:t>Unidad de precio.</w:t>
            </w:r>
          </w:p>
        </w:tc>
      </w:tr>
      <w:tr w:rsidR="002815A0" w14:paraId="0788743B" w14:textId="77777777">
        <w:trPr>
          <w:jc w:val="center"/>
        </w:trPr>
        <w:tc>
          <w:tcPr>
            <w:tcW w:w="331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0CF668A" w14:textId="77777777" w:rsidR="002815A0" w:rsidRDefault="00000000">
            <w:r>
              <w:rPr>
                <w:sz w:val="14"/>
              </w:rPr>
              <w:t>EBAN_WAERS</w:t>
            </w:r>
          </w:p>
        </w:tc>
        <w:tc>
          <w:tcPr>
            <w:tcW w:w="31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F9DA7CE" w14:textId="77777777" w:rsidR="002815A0" w:rsidRDefault="00000000">
            <w:r>
              <w:rPr>
                <w:sz w:val="14"/>
              </w:rPr>
              <w:t>EBAN-WAERS</w:t>
            </w:r>
          </w:p>
        </w:tc>
        <w:tc>
          <w:tcPr>
            <w:tcW w:w="34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E3B646D" w14:textId="77777777" w:rsidR="002815A0" w:rsidRDefault="00000000">
            <w:r>
              <w:rPr>
                <w:sz w:val="14"/>
              </w:rPr>
              <w:t>Moneda.</w:t>
            </w:r>
          </w:p>
        </w:tc>
      </w:tr>
      <w:tr w:rsidR="002815A0" w14:paraId="181EE53B" w14:textId="77777777">
        <w:trPr>
          <w:jc w:val="center"/>
        </w:trPr>
        <w:tc>
          <w:tcPr>
            <w:tcW w:w="331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18DFAB9D" w14:textId="77777777" w:rsidR="002815A0" w:rsidRDefault="00000000">
            <w:r>
              <w:rPr>
                <w:sz w:val="14"/>
              </w:rPr>
              <w:t>EBAN_EBELN</w:t>
            </w:r>
          </w:p>
        </w:tc>
        <w:tc>
          <w:tcPr>
            <w:tcW w:w="31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57C77801" w14:textId="77777777" w:rsidR="002815A0" w:rsidRDefault="00000000">
            <w:r>
              <w:rPr>
                <w:sz w:val="14"/>
              </w:rPr>
              <w:t>EBAN-EBELN</w:t>
            </w:r>
          </w:p>
        </w:tc>
        <w:tc>
          <w:tcPr>
            <w:tcW w:w="34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1A53B3A1" w14:textId="77777777" w:rsidR="002815A0" w:rsidRDefault="00000000">
            <w:r>
              <w:rPr>
                <w:sz w:val="14"/>
              </w:rPr>
              <w:t>PO generada, si existe.</w:t>
            </w:r>
          </w:p>
        </w:tc>
      </w:tr>
      <w:tr w:rsidR="002815A0" w14:paraId="4A1774A5" w14:textId="77777777">
        <w:trPr>
          <w:jc w:val="center"/>
        </w:trPr>
        <w:tc>
          <w:tcPr>
            <w:tcW w:w="331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44CD5AF" w14:textId="77777777" w:rsidR="002815A0" w:rsidRDefault="00000000">
            <w:r>
              <w:rPr>
                <w:sz w:val="14"/>
              </w:rPr>
              <w:t>EBAN_EBELP</w:t>
            </w:r>
          </w:p>
        </w:tc>
        <w:tc>
          <w:tcPr>
            <w:tcW w:w="31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2AE7ED4" w14:textId="77777777" w:rsidR="002815A0" w:rsidRDefault="00000000">
            <w:r>
              <w:rPr>
                <w:sz w:val="14"/>
              </w:rPr>
              <w:t>EBAN-EBELP</w:t>
            </w:r>
          </w:p>
        </w:tc>
        <w:tc>
          <w:tcPr>
            <w:tcW w:w="34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B44665B" w14:textId="77777777" w:rsidR="002815A0" w:rsidRDefault="00000000">
            <w:r>
              <w:rPr>
                <w:sz w:val="14"/>
              </w:rPr>
              <w:t>Posición PO generada, si existe.</w:t>
            </w:r>
          </w:p>
        </w:tc>
      </w:tr>
      <w:tr w:rsidR="002815A0" w14:paraId="45956D62" w14:textId="77777777">
        <w:trPr>
          <w:jc w:val="center"/>
        </w:trPr>
        <w:tc>
          <w:tcPr>
            <w:tcW w:w="331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00E2B1A4" w14:textId="77777777" w:rsidR="002815A0" w:rsidRDefault="00000000">
            <w:r>
              <w:rPr>
                <w:sz w:val="14"/>
              </w:rPr>
              <w:t>EBAN_LOEKZ</w:t>
            </w:r>
          </w:p>
        </w:tc>
        <w:tc>
          <w:tcPr>
            <w:tcW w:w="31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13C58FF0" w14:textId="77777777" w:rsidR="002815A0" w:rsidRDefault="00000000">
            <w:r>
              <w:rPr>
                <w:sz w:val="14"/>
              </w:rPr>
              <w:t>EBAN-LOEKZ</w:t>
            </w:r>
          </w:p>
        </w:tc>
        <w:tc>
          <w:tcPr>
            <w:tcW w:w="34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1D2F95E0" w14:textId="77777777" w:rsidR="002815A0" w:rsidRDefault="00000000">
            <w:r>
              <w:rPr>
                <w:sz w:val="14"/>
              </w:rPr>
              <w:t>Indicador de borrado.</w:t>
            </w:r>
          </w:p>
        </w:tc>
      </w:tr>
      <w:tr w:rsidR="002815A0" w14:paraId="74CEED33" w14:textId="77777777">
        <w:trPr>
          <w:jc w:val="center"/>
        </w:trPr>
        <w:tc>
          <w:tcPr>
            <w:tcW w:w="331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09210E0" w14:textId="77777777" w:rsidR="002815A0" w:rsidRDefault="00000000">
            <w:r>
              <w:rPr>
                <w:sz w:val="14"/>
              </w:rPr>
              <w:t>EBKN_SAKTO</w:t>
            </w:r>
          </w:p>
        </w:tc>
        <w:tc>
          <w:tcPr>
            <w:tcW w:w="31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E9E0916" w14:textId="77777777" w:rsidR="002815A0" w:rsidRDefault="00000000">
            <w:r>
              <w:rPr>
                <w:sz w:val="14"/>
              </w:rPr>
              <w:t>EBKN-SAKTO</w:t>
            </w:r>
          </w:p>
        </w:tc>
        <w:tc>
          <w:tcPr>
            <w:tcW w:w="34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FCF752C" w14:textId="77777777" w:rsidR="002815A0" w:rsidRDefault="00000000">
            <w:r>
              <w:rPr>
                <w:sz w:val="14"/>
              </w:rPr>
              <w:t>Cuenta contable.</w:t>
            </w:r>
          </w:p>
        </w:tc>
      </w:tr>
      <w:tr w:rsidR="002815A0" w14:paraId="4A02C32D" w14:textId="77777777">
        <w:trPr>
          <w:jc w:val="center"/>
        </w:trPr>
        <w:tc>
          <w:tcPr>
            <w:tcW w:w="331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416EC406" w14:textId="77777777" w:rsidR="002815A0" w:rsidRDefault="00000000">
            <w:r>
              <w:rPr>
                <w:sz w:val="14"/>
              </w:rPr>
              <w:t>EBKN_KOKRS</w:t>
            </w:r>
          </w:p>
        </w:tc>
        <w:tc>
          <w:tcPr>
            <w:tcW w:w="31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5162F5D1" w14:textId="77777777" w:rsidR="002815A0" w:rsidRDefault="00000000">
            <w:r>
              <w:rPr>
                <w:sz w:val="14"/>
              </w:rPr>
              <w:t>EBKN-KOKRS</w:t>
            </w:r>
          </w:p>
        </w:tc>
        <w:tc>
          <w:tcPr>
            <w:tcW w:w="34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5C7D3262" w14:textId="77777777" w:rsidR="002815A0" w:rsidRDefault="00000000">
            <w:r>
              <w:rPr>
                <w:sz w:val="14"/>
              </w:rPr>
              <w:t>Área de controlling.</w:t>
            </w:r>
          </w:p>
        </w:tc>
      </w:tr>
    </w:tbl>
    <w:p w14:paraId="67066C90" w14:textId="77777777" w:rsidR="002815A0" w:rsidRDefault="00000000">
      <w:pPr>
        <w:rPr>
          <w:b/>
          <w:sz w:val="20"/>
        </w:rPr>
      </w:pPr>
      <w:r>
        <w:rPr>
          <w:b/>
          <w:sz w:val="20"/>
        </w:rPr>
        <w:t>PurchaseOrders Mapping</w:t>
      </w:r>
    </w:p>
    <w:p w14:paraId="5CDD45ED" w14:textId="77777777" w:rsidR="003B63B8" w:rsidRDefault="003B63B8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47"/>
        <w:gridCol w:w="2412"/>
        <w:gridCol w:w="2854"/>
      </w:tblGrid>
      <w:tr w:rsidR="002815A0" w14:paraId="6959B2B6" w14:textId="77777777">
        <w:trPr>
          <w:jc w:val="center"/>
        </w:trPr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000000"/>
            <w:vAlign w:val="center"/>
          </w:tcPr>
          <w:p w14:paraId="7C7FBAA2" w14:textId="77777777" w:rsidR="002815A0" w:rsidRDefault="00000000">
            <w:r>
              <w:rPr>
                <w:b/>
                <w:sz w:val="14"/>
              </w:rPr>
              <w:t>JSON Field</w:t>
            </w:r>
          </w:p>
        </w:tc>
        <w:tc>
          <w:tcPr>
            <w:tcW w:w="28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000000"/>
            <w:vAlign w:val="center"/>
          </w:tcPr>
          <w:p w14:paraId="4B27CF63" w14:textId="77777777" w:rsidR="002815A0" w:rsidRDefault="00000000">
            <w:r>
              <w:rPr>
                <w:b/>
                <w:sz w:val="14"/>
              </w:rPr>
              <w:t>SAP Source</w:t>
            </w:r>
          </w:p>
        </w:tc>
        <w:tc>
          <w:tcPr>
            <w:tcW w:w="34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000000"/>
            <w:vAlign w:val="center"/>
          </w:tcPr>
          <w:p w14:paraId="514BF097" w14:textId="77777777" w:rsidR="002815A0" w:rsidRDefault="00000000">
            <w:r>
              <w:rPr>
                <w:b/>
                <w:sz w:val="14"/>
              </w:rPr>
              <w:t>Rule</w:t>
            </w:r>
          </w:p>
        </w:tc>
      </w:tr>
      <w:tr w:rsidR="002815A0" w14:paraId="5AB04C80" w14:textId="77777777">
        <w:trPr>
          <w:jc w:val="center"/>
        </w:trPr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129D280" w14:textId="77777777" w:rsidR="002815A0" w:rsidRDefault="00000000">
            <w:r>
              <w:rPr>
                <w:sz w:val="14"/>
              </w:rPr>
              <w:t>EKKO_EBELN</w:t>
            </w:r>
          </w:p>
        </w:tc>
        <w:tc>
          <w:tcPr>
            <w:tcW w:w="28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C7D3EEF" w14:textId="77777777" w:rsidR="002815A0" w:rsidRDefault="00000000">
            <w:r>
              <w:rPr>
                <w:sz w:val="14"/>
              </w:rPr>
              <w:t>EKKO/EKPO-EBELN</w:t>
            </w:r>
          </w:p>
        </w:tc>
        <w:tc>
          <w:tcPr>
            <w:tcW w:w="34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BE426C5" w14:textId="77777777" w:rsidR="002815A0" w:rsidRDefault="00000000">
            <w:r>
              <w:rPr>
                <w:sz w:val="14"/>
              </w:rPr>
              <w:t>Número de PO.</w:t>
            </w:r>
          </w:p>
        </w:tc>
      </w:tr>
      <w:tr w:rsidR="002815A0" w14:paraId="6C2B5ABC" w14:textId="77777777">
        <w:trPr>
          <w:jc w:val="center"/>
        </w:trPr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3873AAC9" w14:textId="77777777" w:rsidR="002815A0" w:rsidRDefault="00000000">
            <w:r>
              <w:rPr>
                <w:sz w:val="14"/>
              </w:rPr>
              <w:t>EKKO_LIFNR</w:t>
            </w:r>
          </w:p>
        </w:tc>
        <w:tc>
          <w:tcPr>
            <w:tcW w:w="28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486BA428" w14:textId="77777777" w:rsidR="002815A0" w:rsidRDefault="00000000">
            <w:r>
              <w:rPr>
                <w:sz w:val="14"/>
              </w:rPr>
              <w:t>EKKO-LIFNR</w:t>
            </w:r>
          </w:p>
        </w:tc>
        <w:tc>
          <w:tcPr>
            <w:tcW w:w="34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648562C7" w14:textId="77777777" w:rsidR="002815A0" w:rsidRDefault="00000000">
            <w:r>
              <w:rPr>
                <w:sz w:val="14"/>
              </w:rPr>
              <w:t>Proveedor.</w:t>
            </w:r>
          </w:p>
        </w:tc>
      </w:tr>
      <w:tr w:rsidR="002815A0" w14:paraId="6B2E02D1" w14:textId="77777777">
        <w:trPr>
          <w:jc w:val="center"/>
        </w:trPr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644D475" w14:textId="77777777" w:rsidR="002815A0" w:rsidRDefault="00000000">
            <w:r>
              <w:rPr>
                <w:sz w:val="14"/>
              </w:rPr>
              <w:t>EKKO_EKORG</w:t>
            </w:r>
          </w:p>
        </w:tc>
        <w:tc>
          <w:tcPr>
            <w:tcW w:w="28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9977794" w14:textId="77777777" w:rsidR="002815A0" w:rsidRDefault="00000000">
            <w:r>
              <w:rPr>
                <w:sz w:val="14"/>
              </w:rPr>
              <w:t>EKKO-EKORG</w:t>
            </w:r>
          </w:p>
        </w:tc>
        <w:tc>
          <w:tcPr>
            <w:tcW w:w="34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2D331E6" w14:textId="77777777" w:rsidR="002815A0" w:rsidRDefault="00000000">
            <w:r>
              <w:rPr>
                <w:sz w:val="14"/>
              </w:rPr>
              <w:t>Organización de compras.</w:t>
            </w:r>
          </w:p>
        </w:tc>
      </w:tr>
      <w:tr w:rsidR="002815A0" w14:paraId="7BACFE24" w14:textId="77777777">
        <w:trPr>
          <w:jc w:val="center"/>
        </w:trPr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5F2F09F4" w14:textId="77777777" w:rsidR="002815A0" w:rsidRDefault="00000000">
            <w:r>
              <w:rPr>
                <w:sz w:val="14"/>
              </w:rPr>
              <w:t>EKKO_EKGRP</w:t>
            </w:r>
          </w:p>
        </w:tc>
        <w:tc>
          <w:tcPr>
            <w:tcW w:w="28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2A9DC390" w14:textId="77777777" w:rsidR="002815A0" w:rsidRDefault="00000000">
            <w:r>
              <w:rPr>
                <w:sz w:val="14"/>
              </w:rPr>
              <w:t>EKKO-EKGRP</w:t>
            </w:r>
          </w:p>
        </w:tc>
        <w:tc>
          <w:tcPr>
            <w:tcW w:w="34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016430B3" w14:textId="77777777" w:rsidR="002815A0" w:rsidRDefault="00000000">
            <w:r>
              <w:rPr>
                <w:sz w:val="14"/>
              </w:rPr>
              <w:t>Grupo de compras.</w:t>
            </w:r>
          </w:p>
        </w:tc>
      </w:tr>
      <w:tr w:rsidR="002815A0" w14:paraId="52C8F7D1" w14:textId="77777777">
        <w:trPr>
          <w:jc w:val="center"/>
        </w:trPr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69EB759" w14:textId="77777777" w:rsidR="002815A0" w:rsidRDefault="00000000">
            <w:r>
              <w:rPr>
                <w:sz w:val="14"/>
              </w:rPr>
              <w:t>EKKO_WAERS</w:t>
            </w:r>
          </w:p>
        </w:tc>
        <w:tc>
          <w:tcPr>
            <w:tcW w:w="28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1EC918D" w14:textId="77777777" w:rsidR="002815A0" w:rsidRDefault="00000000">
            <w:r>
              <w:rPr>
                <w:sz w:val="14"/>
              </w:rPr>
              <w:t>EKKO-WAERS</w:t>
            </w:r>
          </w:p>
        </w:tc>
        <w:tc>
          <w:tcPr>
            <w:tcW w:w="34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B9874E2" w14:textId="77777777" w:rsidR="002815A0" w:rsidRDefault="00000000">
            <w:r>
              <w:rPr>
                <w:sz w:val="14"/>
              </w:rPr>
              <w:t>Moneda.</w:t>
            </w:r>
          </w:p>
        </w:tc>
      </w:tr>
      <w:tr w:rsidR="002815A0" w14:paraId="2BAB0FF9" w14:textId="77777777">
        <w:trPr>
          <w:jc w:val="center"/>
        </w:trPr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02D7E51F" w14:textId="77777777" w:rsidR="002815A0" w:rsidRDefault="00000000">
            <w:r>
              <w:rPr>
                <w:sz w:val="14"/>
              </w:rPr>
              <w:t>LFA1_NAME1</w:t>
            </w:r>
          </w:p>
        </w:tc>
        <w:tc>
          <w:tcPr>
            <w:tcW w:w="28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2F7D81B9" w14:textId="77777777" w:rsidR="002815A0" w:rsidRDefault="00000000">
            <w:r>
              <w:rPr>
                <w:sz w:val="14"/>
              </w:rPr>
              <w:t>LFA1-NAME1</w:t>
            </w:r>
          </w:p>
        </w:tc>
        <w:tc>
          <w:tcPr>
            <w:tcW w:w="34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7CE6572B" w14:textId="77777777" w:rsidR="002815A0" w:rsidRDefault="00000000">
            <w:r>
              <w:rPr>
                <w:sz w:val="14"/>
              </w:rPr>
              <w:t>Nombre de proveedor, si se consulta LFA1.</w:t>
            </w:r>
          </w:p>
        </w:tc>
      </w:tr>
      <w:tr w:rsidR="002815A0" w14:paraId="7EB251A8" w14:textId="77777777">
        <w:trPr>
          <w:jc w:val="center"/>
        </w:trPr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C9086F7" w14:textId="77777777" w:rsidR="002815A0" w:rsidRPr="00912E58" w:rsidRDefault="00000000">
            <w:pPr>
              <w:rPr>
                <w:lang w:val="en-US"/>
              </w:rPr>
            </w:pPr>
            <w:r w:rsidRPr="00912E58">
              <w:rPr>
                <w:sz w:val="14"/>
                <w:lang w:val="en-US"/>
              </w:rPr>
              <w:t>Items[].ZPMT_FLT_PRPO_PO_ACTION</w:t>
            </w:r>
          </w:p>
        </w:tc>
        <w:tc>
          <w:tcPr>
            <w:tcW w:w="28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F96A4D2" w14:textId="77777777" w:rsidR="002815A0" w:rsidRDefault="00000000">
            <w:r>
              <w:rPr>
                <w:sz w:val="14"/>
              </w:rPr>
              <w:t>Derivado de cambio en EKPO-MENGE / EKPO-LOEKZ / EKPO-ELIKZ</w:t>
            </w:r>
          </w:p>
        </w:tc>
        <w:tc>
          <w:tcPr>
            <w:tcW w:w="34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13DE621" w14:textId="77777777" w:rsidR="002815A0" w:rsidRDefault="00000000">
            <w:r>
              <w:rPr>
                <w:sz w:val="14"/>
              </w:rPr>
              <w:t>CREATED / UPDATED / DELETED / COMPLETED.</w:t>
            </w:r>
          </w:p>
        </w:tc>
      </w:tr>
      <w:tr w:rsidR="002815A0" w14:paraId="725EA771" w14:textId="77777777">
        <w:trPr>
          <w:jc w:val="center"/>
        </w:trPr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19F399C9" w14:textId="77777777" w:rsidR="002815A0" w:rsidRDefault="00000000">
            <w:r>
              <w:rPr>
                <w:sz w:val="14"/>
              </w:rPr>
              <w:t>Items[].EKPO_EBELN</w:t>
            </w:r>
          </w:p>
        </w:tc>
        <w:tc>
          <w:tcPr>
            <w:tcW w:w="28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315F8252" w14:textId="77777777" w:rsidR="002815A0" w:rsidRDefault="00000000">
            <w:r>
              <w:rPr>
                <w:sz w:val="14"/>
              </w:rPr>
              <w:t>EKPO-EBELN</w:t>
            </w:r>
          </w:p>
        </w:tc>
        <w:tc>
          <w:tcPr>
            <w:tcW w:w="34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38175683" w14:textId="77777777" w:rsidR="002815A0" w:rsidRDefault="00000000">
            <w:r>
              <w:rPr>
                <w:sz w:val="14"/>
              </w:rPr>
              <w:t>Número de PO.</w:t>
            </w:r>
          </w:p>
        </w:tc>
      </w:tr>
      <w:tr w:rsidR="002815A0" w14:paraId="76C7DEB9" w14:textId="77777777">
        <w:trPr>
          <w:jc w:val="center"/>
        </w:trPr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44AA1AC" w14:textId="77777777" w:rsidR="002815A0" w:rsidRDefault="00000000">
            <w:r>
              <w:rPr>
                <w:sz w:val="14"/>
              </w:rPr>
              <w:t>Items[].EKPO_EBELP</w:t>
            </w:r>
          </w:p>
        </w:tc>
        <w:tc>
          <w:tcPr>
            <w:tcW w:w="28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E2914A2" w14:textId="77777777" w:rsidR="002815A0" w:rsidRDefault="00000000">
            <w:r>
              <w:rPr>
                <w:sz w:val="14"/>
              </w:rPr>
              <w:t>EKPO-EBELP</w:t>
            </w:r>
          </w:p>
        </w:tc>
        <w:tc>
          <w:tcPr>
            <w:tcW w:w="34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90959D3" w14:textId="77777777" w:rsidR="002815A0" w:rsidRDefault="00000000">
            <w:r>
              <w:rPr>
                <w:sz w:val="14"/>
              </w:rPr>
              <w:t>Posición de PO.</w:t>
            </w:r>
          </w:p>
        </w:tc>
      </w:tr>
      <w:tr w:rsidR="002815A0" w14:paraId="21F7DD7A" w14:textId="77777777">
        <w:trPr>
          <w:jc w:val="center"/>
        </w:trPr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6CB84EC6" w14:textId="77777777" w:rsidR="002815A0" w:rsidRDefault="00000000">
            <w:r>
              <w:rPr>
                <w:sz w:val="14"/>
              </w:rPr>
              <w:t>Items[].EBAN_BANFN</w:t>
            </w:r>
          </w:p>
        </w:tc>
        <w:tc>
          <w:tcPr>
            <w:tcW w:w="28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75B2ED99" w14:textId="77777777" w:rsidR="002815A0" w:rsidRDefault="00000000">
            <w:r>
              <w:rPr>
                <w:sz w:val="14"/>
              </w:rPr>
              <w:t>EKPO-BANFN / EBAN-BANFN</w:t>
            </w:r>
          </w:p>
        </w:tc>
        <w:tc>
          <w:tcPr>
            <w:tcW w:w="34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6C520788" w14:textId="77777777" w:rsidR="002815A0" w:rsidRDefault="00000000">
            <w:r>
              <w:rPr>
                <w:sz w:val="14"/>
              </w:rPr>
              <w:t>PR origen.</w:t>
            </w:r>
          </w:p>
        </w:tc>
      </w:tr>
      <w:tr w:rsidR="002815A0" w14:paraId="65D19DB9" w14:textId="77777777">
        <w:trPr>
          <w:jc w:val="center"/>
        </w:trPr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CF8488B" w14:textId="77777777" w:rsidR="002815A0" w:rsidRDefault="00000000">
            <w:r>
              <w:rPr>
                <w:sz w:val="14"/>
              </w:rPr>
              <w:t>Items[].EBAN_BNFPO</w:t>
            </w:r>
          </w:p>
        </w:tc>
        <w:tc>
          <w:tcPr>
            <w:tcW w:w="28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C03D151" w14:textId="77777777" w:rsidR="002815A0" w:rsidRDefault="00000000">
            <w:r>
              <w:rPr>
                <w:sz w:val="14"/>
              </w:rPr>
              <w:t>EKPO-BNFPO / EBAN-BNFPO</w:t>
            </w:r>
          </w:p>
        </w:tc>
        <w:tc>
          <w:tcPr>
            <w:tcW w:w="34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981DB94" w14:textId="77777777" w:rsidR="002815A0" w:rsidRDefault="00000000">
            <w:r>
              <w:rPr>
                <w:sz w:val="14"/>
              </w:rPr>
              <w:t>Posición PR origen.</w:t>
            </w:r>
          </w:p>
        </w:tc>
      </w:tr>
      <w:tr w:rsidR="002815A0" w14:paraId="32988C4C" w14:textId="77777777">
        <w:trPr>
          <w:jc w:val="center"/>
        </w:trPr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359C9DB2" w14:textId="77777777" w:rsidR="002815A0" w:rsidRDefault="00000000">
            <w:r>
              <w:rPr>
                <w:sz w:val="14"/>
              </w:rPr>
              <w:t>Items[].EKPO_MATNR</w:t>
            </w:r>
          </w:p>
        </w:tc>
        <w:tc>
          <w:tcPr>
            <w:tcW w:w="28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545A872F" w14:textId="77777777" w:rsidR="002815A0" w:rsidRDefault="00000000">
            <w:r>
              <w:rPr>
                <w:sz w:val="14"/>
              </w:rPr>
              <w:t>EKPO-MATNR</w:t>
            </w:r>
          </w:p>
        </w:tc>
        <w:tc>
          <w:tcPr>
            <w:tcW w:w="34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300107E4" w14:textId="77777777" w:rsidR="002815A0" w:rsidRDefault="00000000">
            <w:r>
              <w:rPr>
                <w:sz w:val="14"/>
              </w:rPr>
              <w:t>Material si aplica.</w:t>
            </w:r>
          </w:p>
        </w:tc>
      </w:tr>
      <w:tr w:rsidR="002815A0" w14:paraId="79498AB2" w14:textId="77777777">
        <w:trPr>
          <w:jc w:val="center"/>
        </w:trPr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14B0A9D" w14:textId="77777777" w:rsidR="002815A0" w:rsidRDefault="00000000">
            <w:r>
              <w:rPr>
                <w:sz w:val="14"/>
              </w:rPr>
              <w:t>Items[].EKPO_TXZ01</w:t>
            </w:r>
          </w:p>
        </w:tc>
        <w:tc>
          <w:tcPr>
            <w:tcW w:w="28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6E2FC0E" w14:textId="77777777" w:rsidR="002815A0" w:rsidRDefault="00000000">
            <w:r>
              <w:rPr>
                <w:sz w:val="14"/>
              </w:rPr>
              <w:t>EKPO-TXZ01</w:t>
            </w:r>
          </w:p>
        </w:tc>
        <w:tc>
          <w:tcPr>
            <w:tcW w:w="34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CEC88D0" w14:textId="77777777" w:rsidR="002815A0" w:rsidRDefault="00000000">
            <w:r>
              <w:rPr>
                <w:sz w:val="14"/>
              </w:rPr>
              <w:t>Texto de posición PO.</w:t>
            </w:r>
          </w:p>
        </w:tc>
      </w:tr>
      <w:tr w:rsidR="002815A0" w14:paraId="469A6BF5" w14:textId="77777777">
        <w:trPr>
          <w:jc w:val="center"/>
        </w:trPr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155AC787" w14:textId="77777777" w:rsidR="002815A0" w:rsidRDefault="00000000">
            <w:r>
              <w:rPr>
                <w:sz w:val="14"/>
              </w:rPr>
              <w:t>Items[].EKPO_WERKS</w:t>
            </w:r>
          </w:p>
        </w:tc>
        <w:tc>
          <w:tcPr>
            <w:tcW w:w="28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56A53911" w14:textId="77777777" w:rsidR="002815A0" w:rsidRDefault="00000000">
            <w:r>
              <w:rPr>
                <w:sz w:val="14"/>
              </w:rPr>
              <w:t>EKPO-WERKS</w:t>
            </w:r>
          </w:p>
        </w:tc>
        <w:tc>
          <w:tcPr>
            <w:tcW w:w="34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1B8B35C4" w14:textId="77777777" w:rsidR="002815A0" w:rsidRDefault="00000000">
            <w:r>
              <w:rPr>
                <w:sz w:val="14"/>
              </w:rPr>
              <w:t>Planta.</w:t>
            </w:r>
          </w:p>
        </w:tc>
      </w:tr>
      <w:tr w:rsidR="002815A0" w14:paraId="5C4E354E" w14:textId="77777777">
        <w:trPr>
          <w:jc w:val="center"/>
        </w:trPr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D2C61FC" w14:textId="77777777" w:rsidR="002815A0" w:rsidRDefault="00000000">
            <w:r>
              <w:rPr>
                <w:sz w:val="14"/>
              </w:rPr>
              <w:t>Items[].EKPO_LGORT</w:t>
            </w:r>
          </w:p>
        </w:tc>
        <w:tc>
          <w:tcPr>
            <w:tcW w:w="28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AB7BB12" w14:textId="77777777" w:rsidR="002815A0" w:rsidRDefault="00000000">
            <w:r>
              <w:rPr>
                <w:sz w:val="14"/>
              </w:rPr>
              <w:t>EKPO-LGORT</w:t>
            </w:r>
          </w:p>
        </w:tc>
        <w:tc>
          <w:tcPr>
            <w:tcW w:w="34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5904FB3" w14:textId="77777777" w:rsidR="002815A0" w:rsidRDefault="00000000">
            <w:r>
              <w:rPr>
                <w:sz w:val="14"/>
              </w:rPr>
              <w:t>Almacén.</w:t>
            </w:r>
          </w:p>
        </w:tc>
      </w:tr>
      <w:tr w:rsidR="002815A0" w14:paraId="0AC50B5B" w14:textId="77777777">
        <w:trPr>
          <w:jc w:val="center"/>
        </w:trPr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3F5FE2C7" w14:textId="77777777" w:rsidR="002815A0" w:rsidRDefault="00000000">
            <w:r>
              <w:rPr>
                <w:sz w:val="14"/>
              </w:rPr>
              <w:t>Items[].EKPO_MATKL</w:t>
            </w:r>
          </w:p>
        </w:tc>
        <w:tc>
          <w:tcPr>
            <w:tcW w:w="28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5C8BC648" w14:textId="77777777" w:rsidR="002815A0" w:rsidRDefault="00000000">
            <w:r>
              <w:rPr>
                <w:sz w:val="14"/>
              </w:rPr>
              <w:t>EKPO-MATKL</w:t>
            </w:r>
          </w:p>
        </w:tc>
        <w:tc>
          <w:tcPr>
            <w:tcW w:w="34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794297C3" w14:textId="77777777" w:rsidR="002815A0" w:rsidRDefault="00000000">
            <w:r>
              <w:rPr>
                <w:sz w:val="14"/>
              </w:rPr>
              <w:t>Grupo de artículos.</w:t>
            </w:r>
          </w:p>
        </w:tc>
      </w:tr>
      <w:tr w:rsidR="002815A0" w14:paraId="4794D227" w14:textId="77777777">
        <w:trPr>
          <w:jc w:val="center"/>
        </w:trPr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4514ABF" w14:textId="77777777" w:rsidR="002815A0" w:rsidRDefault="00000000">
            <w:r>
              <w:rPr>
                <w:sz w:val="14"/>
              </w:rPr>
              <w:t>Items[].EKPO_MENGE</w:t>
            </w:r>
          </w:p>
        </w:tc>
        <w:tc>
          <w:tcPr>
            <w:tcW w:w="28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DAD4D10" w14:textId="77777777" w:rsidR="002815A0" w:rsidRDefault="00000000">
            <w:r>
              <w:rPr>
                <w:sz w:val="14"/>
              </w:rPr>
              <w:t>EKPO-MENGE</w:t>
            </w:r>
          </w:p>
        </w:tc>
        <w:tc>
          <w:tcPr>
            <w:tcW w:w="34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C724A2E" w14:textId="77777777" w:rsidR="002815A0" w:rsidRDefault="00000000">
            <w:r>
              <w:rPr>
                <w:sz w:val="14"/>
              </w:rPr>
              <w:t>Cantidad ordenada; reenviar si cambia.</w:t>
            </w:r>
          </w:p>
        </w:tc>
      </w:tr>
      <w:tr w:rsidR="002815A0" w14:paraId="149D5B5E" w14:textId="77777777">
        <w:trPr>
          <w:jc w:val="center"/>
        </w:trPr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334EFD5B" w14:textId="77777777" w:rsidR="002815A0" w:rsidRDefault="00000000">
            <w:r>
              <w:rPr>
                <w:sz w:val="14"/>
              </w:rPr>
              <w:t>Items[].EKPO_MEINS</w:t>
            </w:r>
          </w:p>
        </w:tc>
        <w:tc>
          <w:tcPr>
            <w:tcW w:w="28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785A6811" w14:textId="77777777" w:rsidR="002815A0" w:rsidRDefault="00000000">
            <w:r>
              <w:rPr>
                <w:sz w:val="14"/>
              </w:rPr>
              <w:t>EKPO-MEINS</w:t>
            </w:r>
          </w:p>
        </w:tc>
        <w:tc>
          <w:tcPr>
            <w:tcW w:w="34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3F57567A" w14:textId="77777777" w:rsidR="002815A0" w:rsidRDefault="00000000">
            <w:r>
              <w:rPr>
                <w:sz w:val="14"/>
              </w:rPr>
              <w:t>Unidad de orden.</w:t>
            </w:r>
          </w:p>
        </w:tc>
      </w:tr>
      <w:tr w:rsidR="002815A0" w14:paraId="0FED576E" w14:textId="77777777">
        <w:trPr>
          <w:jc w:val="center"/>
        </w:trPr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3C6DED7" w14:textId="77777777" w:rsidR="002815A0" w:rsidRDefault="00000000">
            <w:r>
              <w:rPr>
                <w:sz w:val="14"/>
              </w:rPr>
              <w:t>Items[].EKPO_BPRME</w:t>
            </w:r>
          </w:p>
        </w:tc>
        <w:tc>
          <w:tcPr>
            <w:tcW w:w="28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F5FD910" w14:textId="77777777" w:rsidR="002815A0" w:rsidRDefault="00000000">
            <w:r>
              <w:rPr>
                <w:sz w:val="14"/>
              </w:rPr>
              <w:t>EKPO-BPRME</w:t>
            </w:r>
          </w:p>
        </w:tc>
        <w:tc>
          <w:tcPr>
            <w:tcW w:w="34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B171781" w14:textId="77777777" w:rsidR="002815A0" w:rsidRDefault="00000000">
            <w:r>
              <w:rPr>
                <w:sz w:val="14"/>
              </w:rPr>
              <w:t>Unidad de precio.</w:t>
            </w:r>
          </w:p>
        </w:tc>
      </w:tr>
      <w:tr w:rsidR="002815A0" w14:paraId="4494A621" w14:textId="77777777">
        <w:trPr>
          <w:jc w:val="center"/>
        </w:trPr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1F3FC6D8" w14:textId="77777777" w:rsidR="002815A0" w:rsidRDefault="00000000">
            <w:r>
              <w:rPr>
                <w:sz w:val="14"/>
              </w:rPr>
              <w:t>Items[].EKPO_PEINH</w:t>
            </w:r>
          </w:p>
        </w:tc>
        <w:tc>
          <w:tcPr>
            <w:tcW w:w="28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6CBC0291" w14:textId="77777777" w:rsidR="002815A0" w:rsidRDefault="00000000">
            <w:r>
              <w:rPr>
                <w:sz w:val="14"/>
              </w:rPr>
              <w:t>EKPO-PEINH</w:t>
            </w:r>
          </w:p>
        </w:tc>
        <w:tc>
          <w:tcPr>
            <w:tcW w:w="34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03BB5410" w14:textId="77777777" w:rsidR="002815A0" w:rsidRDefault="00000000">
            <w:r>
              <w:rPr>
                <w:sz w:val="14"/>
              </w:rPr>
              <w:t>Unidad de precio.</w:t>
            </w:r>
          </w:p>
        </w:tc>
      </w:tr>
      <w:tr w:rsidR="002815A0" w14:paraId="3554C3A8" w14:textId="77777777">
        <w:trPr>
          <w:jc w:val="center"/>
        </w:trPr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5B6224C" w14:textId="77777777" w:rsidR="002815A0" w:rsidRDefault="00000000">
            <w:r>
              <w:rPr>
                <w:sz w:val="14"/>
              </w:rPr>
              <w:t>Items[].EKPO_NETPR</w:t>
            </w:r>
          </w:p>
        </w:tc>
        <w:tc>
          <w:tcPr>
            <w:tcW w:w="28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74E7D14" w14:textId="77777777" w:rsidR="002815A0" w:rsidRDefault="00000000">
            <w:r>
              <w:rPr>
                <w:sz w:val="14"/>
              </w:rPr>
              <w:t>EKPO-NETPR</w:t>
            </w:r>
          </w:p>
        </w:tc>
        <w:tc>
          <w:tcPr>
            <w:tcW w:w="34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92115F8" w14:textId="77777777" w:rsidR="002815A0" w:rsidRDefault="00000000">
            <w:r>
              <w:rPr>
                <w:sz w:val="14"/>
              </w:rPr>
              <w:t>Precio neto.</w:t>
            </w:r>
          </w:p>
        </w:tc>
      </w:tr>
      <w:tr w:rsidR="002815A0" w14:paraId="53C40C1B" w14:textId="77777777">
        <w:trPr>
          <w:jc w:val="center"/>
        </w:trPr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0FE2C17A" w14:textId="77777777" w:rsidR="002815A0" w:rsidRDefault="00000000">
            <w:r>
              <w:rPr>
                <w:sz w:val="14"/>
              </w:rPr>
              <w:t>Items[].EKPO_NETWR</w:t>
            </w:r>
          </w:p>
        </w:tc>
        <w:tc>
          <w:tcPr>
            <w:tcW w:w="28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092516B4" w14:textId="77777777" w:rsidR="002815A0" w:rsidRDefault="00000000">
            <w:r>
              <w:rPr>
                <w:sz w:val="14"/>
              </w:rPr>
              <w:t>EKPO-NETWR</w:t>
            </w:r>
          </w:p>
        </w:tc>
        <w:tc>
          <w:tcPr>
            <w:tcW w:w="34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6EE49F66" w14:textId="77777777" w:rsidR="002815A0" w:rsidRDefault="00000000">
            <w:r>
              <w:rPr>
                <w:sz w:val="14"/>
              </w:rPr>
              <w:t>Valor neto de posición.</w:t>
            </w:r>
          </w:p>
        </w:tc>
      </w:tr>
      <w:tr w:rsidR="002815A0" w14:paraId="339B800C" w14:textId="77777777">
        <w:trPr>
          <w:jc w:val="center"/>
        </w:trPr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31151FC" w14:textId="77777777" w:rsidR="002815A0" w:rsidRDefault="00000000">
            <w:r>
              <w:rPr>
                <w:sz w:val="14"/>
              </w:rPr>
              <w:t>Items[].EKPO_LOEKZ</w:t>
            </w:r>
          </w:p>
        </w:tc>
        <w:tc>
          <w:tcPr>
            <w:tcW w:w="28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A82F2C8" w14:textId="77777777" w:rsidR="002815A0" w:rsidRDefault="00000000">
            <w:r>
              <w:rPr>
                <w:sz w:val="14"/>
              </w:rPr>
              <w:t>EKPO-LOEKZ</w:t>
            </w:r>
          </w:p>
        </w:tc>
        <w:tc>
          <w:tcPr>
            <w:tcW w:w="34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CA8D260" w14:textId="77777777" w:rsidR="002815A0" w:rsidRDefault="00000000">
            <w:r>
              <w:rPr>
                <w:sz w:val="14"/>
              </w:rPr>
              <w:t>Indicador de borrado; si se llena enviar Action = DELETED.</w:t>
            </w:r>
          </w:p>
        </w:tc>
      </w:tr>
      <w:tr w:rsidR="002815A0" w14:paraId="61F60B55" w14:textId="77777777">
        <w:trPr>
          <w:jc w:val="center"/>
        </w:trPr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6F8C17A9" w14:textId="77777777" w:rsidR="002815A0" w:rsidRDefault="00000000">
            <w:r>
              <w:rPr>
                <w:sz w:val="14"/>
              </w:rPr>
              <w:t>Items[].EKPO_ELIKZ</w:t>
            </w:r>
          </w:p>
        </w:tc>
        <w:tc>
          <w:tcPr>
            <w:tcW w:w="28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6C749D49" w14:textId="77777777" w:rsidR="002815A0" w:rsidRDefault="00000000">
            <w:r>
              <w:rPr>
                <w:sz w:val="14"/>
              </w:rPr>
              <w:t>EKPO-ELIKZ</w:t>
            </w:r>
          </w:p>
        </w:tc>
        <w:tc>
          <w:tcPr>
            <w:tcW w:w="34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50C2F321" w14:textId="77777777" w:rsidR="002815A0" w:rsidRDefault="00000000">
            <w:r>
              <w:rPr>
                <w:sz w:val="14"/>
              </w:rPr>
              <w:t>X = posición entregada completamente; enviar Action = COMPLETED.</w:t>
            </w:r>
          </w:p>
        </w:tc>
      </w:tr>
    </w:tbl>
    <w:p w14:paraId="6D647A84" w14:textId="77777777" w:rsidR="003B63B8" w:rsidRDefault="003B63B8">
      <w:pPr>
        <w:rPr>
          <w:b/>
          <w:sz w:val="20"/>
        </w:rPr>
      </w:pPr>
    </w:p>
    <w:p w14:paraId="371DAD9F" w14:textId="2FD083FE" w:rsidR="002815A0" w:rsidRDefault="00000000">
      <w:r>
        <w:rPr>
          <w:b/>
          <w:sz w:val="20"/>
        </w:rPr>
        <w:t>8. Outbound Bridge Logic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01"/>
        <w:gridCol w:w="1252"/>
        <w:gridCol w:w="817"/>
        <w:gridCol w:w="5743"/>
      </w:tblGrid>
      <w:tr w:rsidR="002815A0" w14:paraId="1C24F0A1" w14:textId="77777777">
        <w:trPr>
          <w:jc w:val="center"/>
        </w:trPr>
        <w:tc>
          <w:tcPr>
            <w:tcW w:w="86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000000"/>
            <w:vAlign w:val="center"/>
          </w:tcPr>
          <w:p w14:paraId="089A7C44" w14:textId="77777777" w:rsidR="002815A0" w:rsidRDefault="00000000">
            <w:r>
              <w:rPr>
                <w:b/>
                <w:sz w:val="16"/>
              </w:rPr>
              <w:t>Step</w:t>
            </w:r>
          </w:p>
        </w:tc>
        <w:tc>
          <w:tcPr>
            <w:tcW w:w="2448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000000"/>
            <w:vAlign w:val="center"/>
          </w:tcPr>
          <w:p w14:paraId="299DE577" w14:textId="77777777" w:rsidR="002815A0" w:rsidRDefault="00000000">
            <w:r>
              <w:rPr>
                <w:b/>
                <w:sz w:val="16"/>
              </w:rPr>
              <w:t>Action</w:t>
            </w:r>
          </w:p>
        </w:tc>
        <w:tc>
          <w:tcPr>
            <w:tcW w:w="691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000000"/>
            <w:vAlign w:val="center"/>
          </w:tcPr>
          <w:p w14:paraId="2978D8E1" w14:textId="77777777" w:rsidR="002815A0" w:rsidRDefault="00000000">
            <w:r>
              <w:rPr>
                <w:b/>
                <w:sz w:val="16"/>
              </w:rPr>
              <w:t>Rule</w:t>
            </w:r>
          </w:p>
        </w:tc>
      </w:tr>
      <w:tr w:rsidR="002815A0" w14:paraId="3EB386A7" w14:textId="77777777">
        <w:trPr>
          <w:jc w:val="center"/>
        </w:trPr>
        <w:tc>
          <w:tcPr>
            <w:tcW w:w="86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0300F81" w14:textId="77777777" w:rsidR="002815A0" w:rsidRDefault="00000000">
            <w:r>
              <w:rPr>
                <w:sz w:val="16"/>
              </w:rPr>
              <w:t>1</w:t>
            </w:r>
          </w:p>
        </w:tc>
        <w:tc>
          <w:tcPr>
            <w:tcW w:w="2448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ECF987C" w14:textId="77777777" w:rsidR="002815A0" w:rsidRDefault="00000000">
            <w:r>
              <w:rPr>
                <w:sz w:val="16"/>
              </w:rPr>
              <w:t>Select records</w:t>
            </w:r>
          </w:p>
        </w:tc>
        <w:tc>
          <w:tcPr>
            <w:tcW w:w="691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D19B7F8" w14:textId="77777777" w:rsidR="002815A0" w:rsidRDefault="00000000">
            <w:r>
              <w:rPr>
                <w:sz w:val="16"/>
              </w:rPr>
              <w:t>Leer pendientes de ZTA0108_ODATAL y ZPMT_FLT_PRPO.</w:t>
            </w:r>
          </w:p>
        </w:tc>
      </w:tr>
      <w:tr w:rsidR="002815A0" w14:paraId="7107BFD3" w14:textId="77777777">
        <w:trPr>
          <w:jc w:val="center"/>
        </w:trPr>
        <w:tc>
          <w:tcPr>
            <w:tcW w:w="86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08417B2E" w14:textId="77777777" w:rsidR="002815A0" w:rsidRDefault="00000000">
            <w:r>
              <w:rPr>
                <w:sz w:val="16"/>
              </w:rPr>
              <w:t>2</w:t>
            </w:r>
          </w:p>
        </w:tc>
        <w:tc>
          <w:tcPr>
            <w:tcW w:w="2448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531F4443" w14:textId="77777777" w:rsidR="002815A0" w:rsidRDefault="00000000">
            <w:r>
              <w:rPr>
                <w:sz w:val="16"/>
              </w:rPr>
              <w:t>Group response</w:t>
            </w:r>
          </w:p>
        </w:tc>
        <w:tc>
          <w:tcPr>
            <w:tcW w:w="691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718AB326" w14:textId="77777777" w:rsidR="002815A0" w:rsidRDefault="00000000">
            <w:r>
              <w:rPr>
                <w:sz w:val="16"/>
              </w:rPr>
              <w:t>Agrupar por EXTERNAL_ID/FLEETIO_ID y AUFNR.</w:t>
            </w:r>
          </w:p>
        </w:tc>
      </w:tr>
      <w:tr w:rsidR="002815A0" w14:paraId="245DC035" w14:textId="77777777">
        <w:trPr>
          <w:jc w:val="center"/>
        </w:trPr>
        <w:tc>
          <w:tcPr>
            <w:tcW w:w="86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156E7C7" w14:textId="77777777" w:rsidR="002815A0" w:rsidRDefault="00000000">
            <w:r>
              <w:rPr>
                <w:sz w:val="16"/>
              </w:rPr>
              <w:t>3</w:t>
            </w:r>
          </w:p>
        </w:tc>
        <w:tc>
          <w:tcPr>
            <w:tcW w:w="2448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E06AD50" w14:textId="77777777" w:rsidR="002815A0" w:rsidRDefault="00000000">
            <w:r>
              <w:rPr>
                <w:sz w:val="16"/>
              </w:rPr>
              <w:t>Build JSON</w:t>
            </w:r>
          </w:p>
        </w:tc>
        <w:tc>
          <w:tcPr>
            <w:tcW w:w="691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1339EBF" w14:textId="77777777" w:rsidR="002815A0" w:rsidRDefault="00000000">
            <w:r>
              <w:rPr>
                <w:sz w:val="16"/>
              </w:rPr>
              <w:t>Poblar encabezado, PR, PO, EKPO_MENGE, EKPO_LOEKZ, EKPO_ELIKZ y mensajes según etapa.</w:t>
            </w:r>
          </w:p>
        </w:tc>
      </w:tr>
      <w:tr w:rsidR="002815A0" w14:paraId="51EB9849" w14:textId="77777777">
        <w:trPr>
          <w:jc w:val="center"/>
        </w:trPr>
        <w:tc>
          <w:tcPr>
            <w:tcW w:w="86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3BA37B49" w14:textId="77777777" w:rsidR="002815A0" w:rsidRDefault="00000000">
            <w:r>
              <w:rPr>
                <w:sz w:val="16"/>
              </w:rPr>
              <w:t>4</w:t>
            </w:r>
          </w:p>
        </w:tc>
        <w:tc>
          <w:tcPr>
            <w:tcW w:w="2448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09BD64AF" w14:textId="77777777" w:rsidR="002815A0" w:rsidRDefault="00000000">
            <w:r>
              <w:rPr>
                <w:sz w:val="16"/>
              </w:rPr>
              <w:t>Send to Confluent</w:t>
            </w:r>
          </w:p>
        </w:tc>
        <w:tc>
          <w:tcPr>
            <w:tcW w:w="691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41CC33CA" w14:textId="7B5C255D" w:rsidR="002815A0" w:rsidRDefault="00000000">
            <w:r>
              <w:rPr>
                <w:sz w:val="16"/>
              </w:rPr>
              <w:t>Publicar mediante Bridge.</w:t>
            </w:r>
          </w:p>
        </w:tc>
      </w:tr>
      <w:tr w:rsidR="002815A0" w14:paraId="3C5B779A" w14:textId="77777777">
        <w:trPr>
          <w:jc w:val="center"/>
        </w:trPr>
        <w:tc>
          <w:tcPr>
            <w:tcW w:w="86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63E026F" w14:textId="77777777" w:rsidR="002815A0" w:rsidRDefault="00000000">
            <w:r>
              <w:rPr>
                <w:sz w:val="16"/>
              </w:rPr>
              <w:t>5</w:t>
            </w:r>
          </w:p>
        </w:tc>
        <w:tc>
          <w:tcPr>
            <w:tcW w:w="2448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3F034F7" w14:textId="77777777" w:rsidR="002815A0" w:rsidRDefault="00000000">
            <w:r>
              <w:rPr>
                <w:sz w:val="16"/>
              </w:rPr>
              <w:t>Update result</w:t>
            </w:r>
          </w:p>
        </w:tc>
        <w:tc>
          <w:tcPr>
            <w:tcW w:w="691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12CBD00" w14:textId="77777777" w:rsidR="002815A0" w:rsidRDefault="00000000">
            <w:r>
              <w:rPr>
                <w:sz w:val="16"/>
              </w:rPr>
              <w:t>Marcar SENT o ERROR/RETRY con mensaje técnico.</w:t>
            </w:r>
          </w:p>
        </w:tc>
      </w:tr>
      <w:tr w:rsidR="002815A0" w14:paraId="7EACC362" w14:textId="77777777">
        <w:trPr>
          <w:jc w:val="center"/>
        </w:trPr>
        <w:tc>
          <w:tcPr>
            <w:tcW w:w="2304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000000"/>
            <w:vAlign w:val="center"/>
          </w:tcPr>
          <w:p w14:paraId="1C08172E" w14:textId="77777777" w:rsidR="002815A0" w:rsidRDefault="00000000">
            <w:r>
              <w:rPr>
                <w:b/>
                <w:sz w:val="16"/>
              </w:rPr>
              <w:t>Action</w:t>
            </w:r>
          </w:p>
        </w:tc>
        <w:tc>
          <w:tcPr>
            <w:tcW w:w="7200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000000"/>
            <w:vAlign w:val="center"/>
          </w:tcPr>
          <w:p w14:paraId="7D6DF714" w14:textId="77777777" w:rsidR="002815A0" w:rsidRDefault="00000000">
            <w:r>
              <w:rPr>
                <w:b/>
                <w:sz w:val="16"/>
              </w:rPr>
              <w:t>Meaning</w:t>
            </w:r>
          </w:p>
        </w:tc>
      </w:tr>
      <w:tr w:rsidR="002815A0" w14:paraId="772B9BB9" w14:textId="77777777">
        <w:trPr>
          <w:jc w:val="center"/>
        </w:trPr>
        <w:tc>
          <w:tcPr>
            <w:tcW w:w="2304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4D07007" w14:textId="77777777" w:rsidR="002815A0" w:rsidRDefault="00000000">
            <w:r>
              <w:rPr>
                <w:sz w:val="16"/>
              </w:rPr>
              <w:t>WO_CREATED</w:t>
            </w:r>
          </w:p>
        </w:tc>
        <w:tc>
          <w:tcPr>
            <w:tcW w:w="7200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B6685E7" w14:textId="77777777" w:rsidR="002815A0" w:rsidRDefault="00000000">
            <w:r>
              <w:rPr>
                <w:sz w:val="16"/>
              </w:rPr>
              <w:t>WO creada correctamente; se envía AUFNR a Fleetio.</w:t>
            </w:r>
          </w:p>
        </w:tc>
      </w:tr>
      <w:tr w:rsidR="002815A0" w14:paraId="30A04D66" w14:textId="77777777">
        <w:trPr>
          <w:jc w:val="center"/>
        </w:trPr>
        <w:tc>
          <w:tcPr>
            <w:tcW w:w="2304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5F01F9DF" w14:textId="77777777" w:rsidR="002815A0" w:rsidRDefault="00000000">
            <w:r>
              <w:rPr>
                <w:sz w:val="16"/>
              </w:rPr>
              <w:t>WO_ERROR</w:t>
            </w:r>
          </w:p>
        </w:tc>
        <w:tc>
          <w:tcPr>
            <w:tcW w:w="7200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69DBCEFA" w14:textId="77777777" w:rsidR="002815A0" w:rsidRDefault="00000000">
            <w:r>
              <w:rPr>
                <w:sz w:val="16"/>
              </w:rPr>
              <w:t>WO no creada; se envía mensaje BAPI desde ZTA0108_ODATAL.</w:t>
            </w:r>
          </w:p>
        </w:tc>
      </w:tr>
      <w:tr w:rsidR="002815A0" w14:paraId="59EAFDBB" w14:textId="77777777">
        <w:trPr>
          <w:jc w:val="center"/>
        </w:trPr>
        <w:tc>
          <w:tcPr>
            <w:tcW w:w="2304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0C61035" w14:textId="77777777" w:rsidR="002815A0" w:rsidRDefault="00000000">
            <w:r>
              <w:rPr>
                <w:sz w:val="16"/>
              </w:rPr>
              <w:t>PR_CREATED</w:t>
            </w:r>
          </w:p>
        </w:tc>
        <w:tc>
          <w:tcPr>
            <w:tcW w:w="7200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968860A" w14:textId="77777777" w:rsidR="002815A0" w:rsidRDefault="00000000">
            <w:r>
              <w:rPr>
                <w:sz w:val="16"/>
              </w:rPr>
              <w:t>PR generada y ligada a la WO Fleetio.</w:t>
            </w:r>
          </w:p>
        </w:tc>
      </w:tr>
      <w:tr w:rsidR="002815A0" w14:paraId="5D952E9A" w14:textId="77777777">
        <w:trPr>
          <w:jc w:val="center"/>
        </w:trPr>
        <w:tc>
          <w:tcPr>
            <w:tcW w:w="2304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2714CF71" w14:textId="77777777" w:rsidR="002815A0" w:rsidRDefault="00000000">
            <w:r>
              <w:rPr>
                <w:sz w:val="16"/>
              </w:rPr>
              <w:t>PR_UPDATED</w:t>
            </w:r>
          </w:p>
        </w:tc>
        <w:tc>
          <w:tcPr>
            <w:tcW w:w="7200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6466FA17" w14:textId="77777777" w:rsidR="002815A0" w:rsidRDefault="00000000">
            <w:r>
              <w:rPr>
                <w:sz w:val="16"/>
              </w:rPr>
              <w:t>PR modificada después de la creación.</w:t>
            </w:r>
          </w:p>
        </w:tc>
      </w:tr>
      <w:tr w:rsidR="002815A0" w14:paraId="372C7EFC" w14:textId="77777777">
        <w:trPr>
          <w:jc w:val="center"/>
        </w:trPr>
        <w:tc>
          <w:tcPr>
            <w:tcW w:w="2304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F29B984" w14:textId="77777777" w:rsidR="002815A0" w:rsidRDefault="00000000">
            <w:r>
              <w:rPr>
                <w:sz w:val="16"/>
              </w:rPr>
              <w:t>PO_CREATED</w:t>
            </w:r>
          </w:p>
        </w:tc>
        <w:tc>
          <w:tcPr>
            <w:tcW w:w="7200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EBEC230" w14:textId="77777777" w:rsidR="002815A0" w:rsidRDefault="00000000">
            <w:r>
              <w:rPr>
                <w:sz w:val="16"/>
              </w:rPr>
              <w:t>PO generada y ligada a la WO Fleetio.</w:t>
            </w:r>
          </w:p>
        </w:tc>
      </w:tr>
      <w:tr w:rsidR="002815A0" w14:paraId="4AA5FCF4" w14:textId="77777777">
        <w:trPr>
          <w:jc w:val="center"/>
        </w:trPr>
        <w:tc>
          <w:tcPr>
            <w:tcW w:w="2304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41105154" w14:textId="77777777" w:rsidR="002815A0" w:rsidRDefault="00000000">
            <w:r>
              <w:rPr>
                <w:sz w:val="16"/>
              </w:rPr>
              <w:t>PO_UPDATED</w:t>
            </w:r>
          </w:p>
        </w:tc>
        <w:tc>
          <w:tcPr>
            <w:tcW w:w="7200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2A0CDDCE" w14:textId="77777777" w:rsidR="002815A0" w:rsidRDefault="00000000">
            <w:r>
              <w:rPr>
                <w:sz w:val="16"/>
              </w:rPr>
              <w:t>PO modificada después de la creación; incluye cambios de cantidad o importe.</w:t>
            </w:r>
          </w:p>
        </w:tc>
      </w:tr>
      <w:tr w:rsidR="002815A0" w14:paraId="2A89AF35" w14:textId="77777777">
        <w:trPr>
          <w:jc w:val="center"/>
        </w:trPr>
        <w:tc>
          <w:tcPr>
            <w:tcW w:w="2304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CE603AA" w14:textId="77777777" w:rsidR="002815A0" w:rsidRDefault="00000000">
            <w:r>
              <w:rPr>
                <w:sz w:val="16"/>
              </w:rPr>
              <w:t>COMPLETED</w:t>
            </w:r>
          </w:p>
        </w:tc>
        <w:tc>
          <w:tcPr>
            <w:tcW w:w="7200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F278797" w14:textId="77777777" w:rsidR="002815A0" w:rsidRDefault="00000000">
            <w:r>
              <w:rPr>
                <w:sz w:val="16"/>
              </w:rPr>
              <w:t>EKPO-ELIKZ = X; posición PO completamente entregada.</w:t>
            </w:r>
          </w:p>
        </w:tc>
      </w:tr>
      <w:tr w:rsidR="002815A0" w14:paraId="3671E24D" w14:textId="77777777">
        <w:trPr>
          <w:jc w:val="center"/>
        </w:trPr>
        <w:tc>
          <w:tcPr>
            <w:tcW w:w="2304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7F1347C3" w14:textId="77777777" w:rsidR="002815A0" w:rsidRDefault="00000000">
            <w:r>
              <w:rPr>
                <w:sz w:val="16"/>
              </w:rPr>
              <w:t>DELETED</w:t>
            </w:r>
          </w:p>
        </w:tc>
        <w:tc>
          <w:tcPr>
            <w:tcW w:w="7200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21B4F6EF" w14:textId="77777777" w:rsidR="002815A0" w:rsidRDefault="00000000">
            <w:r>
              <w:rPr>
                <w:sz w:val="16"/>
              </w:rPr>
              <w:t>EKPO-LOEKZ lleno; posición PO borrada.</w:t>
            </w:r>
          </w:p>
        </w:tc>
      </w:tr>
      <w:tr w:rsidR="002815A0" w14:paraId="00A9CF1C" w14:textId="77777777">
        <w:trPr>
          <w:jc w:val="center"/>
        </w:trPr>
        <w:tc>
          <w:tcPr>
            <w:tcW w:w="2304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A0375A5" w14:textId="77777777" w:rsidR="002815A0" w:rsidRDefault="00000000">
            <w:r>
              <w:rPr>
                <w:sz w:val="16"/>
              </w:rPr>
              <w:t>ERROR</w:t>
            </w:r>
          </w:p>
        </w:tc>
        <w:tc>
          <w:tcPr>
            <w:tcW w:w="7200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1C51456" w14:textId="77777777" w:rsidR="002815A0" w:rsidRDefault="00000000">
            <w:r>
              <w:rPr>
                <w:sz w:val="16"/>
              </w:rPr>
              <w:t>Error en procesamiento o envío de salida.</w:t>
            </w:r>
          </w:p>
        </w:tc>
      </w:tr>
    </w:tbl>
    <w:p w14:paraId="6A7EEF6A" w14:textId="77777777" w:rsidR="003B63B8" w:rsidRDefault="003B63B8">
      <w:pPr>
        <w:rPr>
          <w:b/>
          <w:sz w:val="20"/>
        </w:rPr>
      </w:pPr>
    </w:p>
    <w:p w14:paraId="0D7B0A91" w14:textId="42BD1296" w:rsidR="002815A0" w:rsidRDefault="00000000">
      <w:r>
        <w:rPr>
          <w:b/>
          <w:sz w:val="20"/>
        </w:rPr>
        <w:t>9. JSON Response</w:t>
      </w:r>
    </w:p>
    <w:p w14:paraId="44511949" w14:textId="77777777" w:rsidR="002815A0" w:rsidRDefault="00000000">
      <w:r>
        <w:rPr>
          <w:sz w:val="20"/>
        </w:rPr>
        <w:t xml:space="preserve">Los ejemplos muestran la salida por etapa. Los valores de PR/PO se toman de EBAN, EBKN, EKKO y EKPO. ZTA0108_ODATAL solo se usa para log/correlación de WO y mensaje de </w:t>
      </w:r>
      <w:r>
        <w:rPr>
          <w:sz w:val="20"/>
        </w:rPr>
        <w:lastRenderedPageBreak/>
        <w:t>BAPI_ALM_ORDER_MAINTAIN. El campo ZPMT_FLT_PRPO_CODE se mantiene para el evento principal; los cambios de posición se informan en ZPMT_FLT_PRPO_PO_ACTION.</w:t>
      </w:r>
    </w:p>
    <w:p w14:paraId="7643F092" w14:textId="77777777" w:rsidR="002815A0" w:rsidRDefault="00000000">
      <w:r>
        <w:rPr>
          <w:b/>
          <w:sz w:val="20"/>
        </w:rPr>
        <w:t>9.1 Escenario: Work Order creada en SAP, PR/PO pendiente</w:t>
      </w:r>
    </w:p>
    <w:p w14:paraId="27710867" w14:textId="77777777" w:rsidR="002815A0" w:rsidRPr="00912E58" w:rsidRDefault="00000000">
      <w:pPr>
        <w:rPr>
          <w:lang w:val="en-US"/>
        </w:rPr>
      </w:pPr>
      <w:r w:rsidRPr="00912E58">
        <w:rPr>
          <w:rFonts w:ascii="Courier New" w:eastAsia="Courier New" w:hAnsi="Courier New"/>
          <w:sz w:val="14"/>
          <w:lang w:val="en-US"/>
        </w:rPr>
        <w:t>{</w:t>
      </w:r>
      <w:r w:rsidRPr="00912E58">
        <w:rPr>
          <w:rFonts w:ascii="Courier New" w:eastAsia="Courier New" w:hAnsi="Courier New"/>
          <w:sz w:val="14"/>
          <w:lang w:val="en-US"/>
        </w:rPr>
        <w:br/>
        <w:t xml:space="preserve">  "ZTA0108_ODATAL_ID": "WO",</w:t>
      </w:r>
      <w:r w:rsidRPr="00912E58">
        <w:rPr>
          <w:rFonts w:ascii="Courier New" w:eastAsia="Courier New" w:hAnsi="Courier New"/>
          <w:sz w:val="14"/>
          <w:lang w:val="en-US"/>
        </w:rPr>
        <w:br/>
        <w:t xml:space="preserve">  "ZTA0108_ODATAL_TYPE": "S",</w:t>
      </w:r>
      <w:r w:rsidRPr="00912E58">
        <w:rPr>
          <w:rFonts w:ascii="Courier New" w:eastAsia="Courier New" w:hAnsi="Courier New"/>
          <w:sz w:val="14"/>
          <w:lang w:val="en-US"/>
        </w:rPr>
        <w:br/>
        <w:t xml:space="preserve">  "ZTA0108_ODATAL_WORKORDER": "401478703",</w:t>
      </w:r>
      <w:r w:rsidRPr="00912E58">
        <w:rPr>
          <w:rFonts w:ascii="Courier New" w:eastAsia="Courier New" w:hAnsi="Courier New"/>
          <w:sz w:val="14"/>
          <w:lang w:val="en-US"/>
        </w:rPr>
        <w:br/>
        <w:t xml:space="preserve">  "ZTA0108_ODATAL_EXTERNAL_ID": "10000001",</w:t>
      </w:r>
      <w:r w:rsidRPr="00912E58">
        <w:rPr>
          <w:rFonts w:ascii="Courier New" w:eastAsia="Courier New" w:hAnsi="Courier New"/>
          <w:sz w:val="14"/>
          <w:lang w:val="en-US"/>
        </w:rPr>
        <w:br/>
        <w:t xml:space="preserve">  "ZTA0108_ODATAL_ORIGIN_ID": "Fleetio",</w:t>
      </w:r>
      <w:r w:rsidRPr="00912E58">
        <w:rPr>
          <w:rFonts w:ascii="Courier New" w:eastAsia="Courier New" w:hAnsi="Courier New"/>
          <w:sz w:val="14"/>
          <w:lang w:val="en-US"/>
        </w:rPr>
        <w:br/>
        <w:t xml:space="preserve">  "ZTA0108_ODATAL_MESSAGE": "Order %00000000001 saved with number 401478703",</w:t>
      </w:r>
      <w:r w:rsidRPr="00912E58">
        <w:rPr>
          <w:rFonts w:ascii="Courier New" w:eastAsia="Courier New" w:hAnsi="Courier New"/>
          <w:sz w:val="14"/>
          <w:lang w:val="en-US"/>
        </w:rPr>
        <w:br/>
        <w:t xml:space="preserve">  "ZPMT_FLT_PRPO_STATUS": "SUCCESS",</w:t>
      </w:r>
      <w:r w:rsidRPr="00912E58">
        <w:rPr>
          <w:rFonts w:ascii="Courier New" w:eastAsia="Courier New" w:hAnsi="Courier New"/>
          <w:sz w:val="14"/>
          <w:lang w:val="en-US"/>
        </w:rPr>
        <w:br/>
        <w:t xml:space="preserve">  "ZPMT_FLT_PRPO_CODE": "WO_CREATED",</w:t>
      </w:r>
      <w:r w:rsidRPr="00912E58">
        <w:rPr>
          <w:rFonts w:ascii="Courier New" w:eastAsia="Courier New" w:hAnsi="Courier New"/>
          <w:sz w:val="14"/>
          <w:lang w:val="en-US"/>
        </w:rPr>
        <w:br/>
        <w:t xml:space="preserve">  "ZPMT_FLT_PRPO_MESSAGE_TEXT": "SAP Work Order created and logged in ZTA0108_ODATAL.",</w:t>
      </w:r>
      <w:r w:rsidRPr="00912E58">
        <w:rPr>
          <w:rFonts w:ascii="Courier New" w:eastAsia="Courier New" w:hAnsi="Courier New"/>
          <w:sz w:val="14"/>
          <w:lang w:val="en-US"/>
        </w:rPr>
        <w:br/>
        <w:t xml:space="preserve">  "PurchaseRequisitions": [],</w:t>
      </w:r>
      <w:r w:rsidRPr="00912E58">
        <w:rPr>
          <w:rFonts w:ascii="Courier New" w:eastAsia="Courier New" w:hAnsi="Courier New"/>
          <w:sz w:val="14"/>
          <w:lang w:val="en-US"/>
        </w:rPr>
        <w:br/>
        <w:t xml:space="preserve">  "PurchaseOrders": []</w:t>
      </w:r>
      <w:r w:rsidRPr="00912E58">
        <w:rPr>
          <w:rFonts w:ascii="Courier New" w:eastAsia="Courier New" w:hAnsi="Courier New"/>
          <w:sz w:val="14"/>
          <w:lang w:val="en-US"/>
        </w:rPr>
        <w:br/>
        <w:t>}</w:t>
      </w:r>
    </w:p>
    <w:p w14:paraId="365C1888" w14:textId="77777777" w:rsidR="002815A0" w:rsidRPr="00912E58" w:rsidRDefault="00000000">
      <w:pPr>
        <w:rPr>
          <w:lang w:val="en-US"/>
        </w:rPr>
      </w:pPr>
      <w:r w:rsidRPr="00912E58">
        <w:rPr>
          <w:b/>
          <w:sz w:val="20"/>
          <w:lang w:val="en-US"/>
        </w:rPr>
        <w:t>9.2 Escenario: Purchase Requisition generada</w:t>
      </w:r>
    </w:p>
    <w:p w14:paraId="0625ED54" w14:textId="77777777" w:rsidR="002815A0" w:rsidRPr="00912E58" w:rsidRDefault="00000000">
      <w:pPr>
        <w:rPr>
          <w:lang w:val="en-US"/>
        </w:rPr>
      </w:pPr>
      <w:r w:rsidRPr="00912E58">
        <w:rPr>
          <w:rFonts w:ascii="Courier New" w:eastAsia="Courier New" w:hAnsi="Courier New"/>
          <w:sz w:val="14"/>
          <w:lang w:val="en-US"/>
        </w:rPr>
        <w:t>{</w:t>
      </w:r>
      <w:r w:rsidRPr="00912E58">
        <w:rPr>
          <w:rFonts w:ascii="Courier New" w:eastAsia="Courier New" w:hAnsi="Courier New"/>
          <w:sz w:val="14"/>
          <w:lang w:val="en-US"/>
        </w:rPr>
        <w:br/>
        <w:t xml:space="preserve">  "ZTA0108_ODATAL_ID": "WO",</w:t>
      </w:r>
      <w:r w:rsidRPr="00912E58">
        <w:rPr>
          <w:rFonts w:ascii="Courier New" w:eastAsia="Courier New" w:hAnsi="Courier New"/>
          <w:sz w:val="14"/>
          <w:lang w:val="en-US"/>
        </w:rPr>
        <w:br/>
        <w:t xml:space="preserve">  "ZTA0108_ODATAL_TYPE": "S",</w:t>
      </w:r>
      <w:r w:rsidRPr="00912E58">
        <w:rPr>
          <w:rFonts w:ascii="Courier New" w:eastAsia="Courier New" w:hAnsi="Courier New"/>
          <w:sz w:val="14"/>
          <w:lang w:val="en-US"/>
        </w:rPr>
        <w:br/>
        <w:t xml:space="preserve">  "ZTA0108_ODATAL_WORKORDER": "401478703",</w:t>
      </w:r>
      <w:r w:rsidRPr="00912E58">
        <w:rPr>
          <w:rFonts w:ascii="Courier New" w:eastAsia="Courier New" w:hAnsi="Courier New"/>
          <w:sz w:val="14"/>
          <w:lang w:val="en-US"/>
        </w:rPr>
        <w:br/>
        <w:t xml:space="preserve">  "ZTA0108_ODATAL_EXTERNAL_ID": "10000001",</w:t>
      </w:r>
      <w:r w:rsidRPr="00912E58">
        <w:rPr>
          <w:rFonts w:ascii="Courier New" w:eastAsia="Courier New" w:hAnsi="Courier New"/>
          <w:sz w:val="14"/>
          <w:lang w:val="en-US"/>
        </w:rPr>
        <w:br/>
        <w:t xml:space="preserve">  "ZTA0108_ODATAL_ORIGIN_ID": "Fleetio",</w:t>
      </w:r>
      <w:r w:rsidRPr="00912E58">
        <w:rPr>
          <w:rFonts w:ascii="Courier New" w:eastAsia="Courier New" w:hAnsi="Courier New"/>
          <w:sz w:val="14"/>
          <w:lang w:val="en-US"/>
        </w:rPr>
        <w:br/>
        <w:t xml:space="preserve">  "ZPMT_FLT_PRPO_STATUS": "SUCCESS",</w:t>
      </w:r>
      <w:r w:rsidRPr="00912E58">
        <w:rPr>
          <w:rFonts w:ascii="Courier New" w:eastAsia="Courier New" w:hAnsi="Courier New"/>
          <w:sz w:val="14"/>
          <w:lang w:val="en-US"/>
        </w:rPr>
        <w:br/>
        <w:t xml:space="preserve">  "ZPMT_FLT_PRPO_CODE": "PR_CREATED",</w:t>
      </w:r>
      <w:r w:rsidRPr="00912E58">
        <w:rPr>
          <w:rFonts w:ascii="Courier New" w:eastAsia="Courier New" w:hAnsi="Courier New"/>
          <w:sz w:val="14"/>
          <w:lang w:val="en-US"/>
        </w:rPr>
        <w:br/>
        <w:t xml:space="preserve">  "ZPMT_FLT_PRPO_MESSAGE_TEXT": "Purchase Requisition created for SAP Work Order.",</w:t>
      </w:r>
      <w:r w:rsidRPr="00912E58">
        <w:rPr>
          <w:rFonts w:ascii="Courier New" w:eastAsia="Courier New" w:hAnsi="Courier New"/>
          <w:sz w:val="14"/>
          <w:lang w:val="en-US"/>
        </w:rPr>
        <w:br/>
        <w:t xml:space="preserve">  "PurchaseRequisitions": [</w:t>
      </w:r>
      <w:r w:rsidRPr="00912E58">
        <w:rPr>
          <w:rFonts w:ascii="Courier New" w:eastAsia="Courier New" w:hAnsi="Courier New"/>
          <w:sz w:val="14"/>
          <w:lang w:val="en-US"/>
        </w:rPr>
        <w:br/>
        <w:t xml:space="preserve">    {</w:t>
      </w:r>
      <w:r w:rsidRPr="00912E58">
        <w:rPr>
          <w:rFonts w:ascii="Courier New" w:eastAsia="Courier New" w:hAnsi="Courier New"/>
          <w:sz w:val="14"/>
          <w:lang w:val="en-US"/>
        </w:rPr>
        <w:br/>
        <w:t xml:space="preserve">      "EBAN_BANFN": "11142445",</w:t>
      </w:r>
      <w:r w:rsidRPr="00912E58">
        <w:rPr>
          <w:rFonts w:ascii="Courier New" w:eastAsia="Courier New" w:hAnsi="Courier New"/>
          <w:sz w:val="14"/>
          <w:lang w:val="en-US"/>
        </w:rPr>
        <w:br/>
        <w:t xml:space="preserve">      "EBAN_BNFPO": "00010",</w:t>
      </w:r>
      <w:r w:rsidRPr="00912E58">
        <w:rPr>
          <w:rFonts w:ascii="Courier New" w:eastAsia="Courier New" w:hAnsi="Courier New"/>
          <w:sz w:val="14"/>
          <w:lang w:val="en-US"/>
        </w:rPr>
        <w:br/>
        <w:t xml:space="preserve">      "EBKN_AUFNR": "401478703",</w:t>
      </w:r>
      <w:r w:rsidRPr="00912E58">
        <w:rPr>
          <w:rFonts w:ascii="Courier New" w:eastAsia="Courier New" w:hAnsi="Courier New"/>
          <w:sz w:val="14"/>
          <w:lang w:val="en-US"/>
        </w:rPr>
        <w:br/>
        <w:t xml:space="preserve">      "EBAN_WERKS": "7151",</w:t>
      </w:r>
      <w:r w:rsidRPr="00912E58">
        <w:rPr>
          <w:rFonts w:ascii="Courier New" w:eastAsia="Courier New" w:hAnsi="Courier New"/>
          <w:sz w:val="14"/>
          <w:lang w:val="en-US"/>
        </w:rPr>
        <w:br/>
        <w:t xml:space="preserve">      "ZPMT_FLT_PRPO_PR_ACTION": "PR_CREATED",</w:t>
      </w:r>
      <w:r w:rsidRPr="00912E58">
        <w:rPr>
          <w:rFonts w:ascii="Courier New" w:eastAsia="Courier New" w:hAnsi="Courier New"/>
          <w:sz w:val="14"/>
          <w:lang w:val="en-US"/>
        </w:rPr>
        <w:br/>
        <w:t xml:space="preserve">      "EBAN_MATNR": "",</w:t>
      </w:r>
      <w:r w:rsidRPr="00912E58">
        <w:rPr>
          <w:rFonts w:ascii="Courier New" w:eastAsia="Courier New" w:hAnsi="Courier New"/>
          <w:sz w:val="14"/>
          <w:lang w:val="en-US"/>
        </w:rPr>
        <w:br/>
        <w:t xml:space="preserve">      "EBAN_TXZ01": "Servicio de Limpieza",</w:t>
      </w:r>
      <w:r w:rsidRPr="00912E58">
        <w:rPr>
          <w:rFonts w:ascii="Courier New" w:eastAsia="Courier New" w:hAnsi="Courier New"/>
          <w:sz w:val="14"/>
          <w:lang w:val="en-US"/>
        </w:rPr>
        <w:br/>
        <w:t xml:space="preserve">      "EBAN_MENGE": "1",</w:t>
      </w:r>
      <w:r w:rsidRPr="00912E58">
        <w:rPr>
          <w:rFonts w:ascii="Courier New" w:eastAsia="Courier New" w:hAnsi="Courier New"/>
          <w:sz w:val="14"/>
          <w:lang w:val="en-US"/>
        </w:rPr>
        <w:br/>
        <w:t xml:space="preserve">      "EBAN_MEINS": "LE",</w:t>
      </w:r>
      <w:r w:rsidRPr="00912E58">
        <w:rPr>
          <w:rFonts w:ascii="Courier New" w:eastAsia="Courier New" w:hAnsi="Courier New"/>
          <w:sz w:val="14"/>
          <w:lang w:val="en-US"/>
        </w:rPr>
        <w:br/>
        <w:t xml:space="preserve">      "EBAN_MATKL": "100005",</w:t>
      </w:r>
      <w:r w:rsidRPr="00912E58">
        <w:rPr>
          <w:rFonts w:ascii="Courier New" w:eastAsia="Courier New" w:hAnsi="Courier New"/>
          <w:sz w:val="14"/>
          <w:lang w:val="en-US"/>
        </w:rPr>
        <w:br/>
        <w:t xml:space="preserve">      "EBAN_EKGRP": "D01",</w:t>
      </w:r>
      <w:r w:rsidRPr="00912E58">
        <w:rPr>
          <w:rFonts w:ascii="Courier New" w:eastAsia="Courier New" w:hAnsi="Courier New"/>
          <w:sz w:val="14"/>
          <w:lang w:val="en-US"/>
        </w:rPr>
        <w:br/>
        <w:t xml:space="preserve">      "EBAN_EKORG": "7000",</w:t>
      </w:r>
      <w:r w:rsidRPr="00912E58">
        <w:rPr>
          <w:rFonts w:ascii="Courier New" w:eastAsia="Courier New" w:hAnsi="Courier New"/>
          <w:sz w:val="14"/>
          <w:lang w:val="en-US"/>
        </w:rPr>
        <w:br/>
        <w:t xml:space="preserve">      "EBAN_PREIS": "1000",</w:t>
      </w:r>
      <w:r w:rsidRPr="00912E58">
        <w:rPr>
          <w:rFonts w:ascii="Courier New" w:eastAsia="Courier New" w:hAnsi="Courier New"/>
          <w:sz w:val="14"/>
          <w:lang w:val="en-US"/>
        </w:rPr>
        <w:br/>
        <w:t xml:space="preserve">      "EBAN_PEINH": "1",</w:t>
      </w:r>
      <w:r w:rsidRPr="00912E58">
        <w:rPr>
          <w:rFonts w:ascii="Courier New" w:eastAsia="Courier New" w:hAnsi="Courier New"/>
          <w:sz w:val="14"/>
          <w:lang w:val="en-US"/>
        </w:rPr>
        <w:br/>
        <w:t xml:space="preserve">      "EBAN_WAERS": "USD",</w:t>
      </w:r>
      <w:r w:rsidRPr="00912E58">
        <w:rPr>
          <w:rFonts w:ascii="Courier New" w:eastAsia="Courier New" w:hAnsi="Courier New"/>
          <w:sz w:val="14"/>
          <w:lang w:val="en-US"/>
        </w:rPr>
        <w:br/>
        <w:t xml:space="preserve">      "EBAN_LOEKZ": "X",</w:t>
      </w:r>
      <w:r w:rsidRPr="00912E58">
        <w:rPr>
          <w:rFonts w:ascii="Courier New" w:eastAsia="Courier New" w:hAnsi="Courier New"/>
          <w:sz w:val="14"/>
          <w:lang w:val="en-US"/>
        </w:rPr>
        <w:br/>
        <w:t xml:space="preserve">      "EBKN_SAKTO": "242500",</w:t>
      </w:r>
      <w:r w:rsidRPr="00912E58">
        <w:rPr>
          <w:rFonts w:ascii="Courier New" w:eastAsia="Courier New" w:hAnsi="Courier New"/>
          <w:sz w:val="14"/>
          <w:lang w:val="en-US"/>
        </w:rPr>
        <w:br/>
        <w:t xml:space="preserve">      "EBKN_KOKRS": "7000"</w:t>
      </w:r>
      <w:r w:rsidRPr="00912E58">
        <w:rPr>
          <w:rFonts w:ascii="Courier New" w:eastAsia="Courier New" w:hAnsi="Courier New"/>
          <w:sz w:val="14"/>
          <w:lang w:val="en-US"/>
        </w:rPr>
        <w:br/>
        <w:t xml:space="preserve">    }</w:t>
      </w:r>
      <w:r w:rsidRPr="00912E58">
        <w:rPr>
          <w:rFonts w:ascii="Courier New" w:eastAsia="Courier New" w:hAnsi="Courier New"/>
          <w:sz w:val="14"/>
          <w:lang w:val="en-US"/>
        </w:rPr>
        <w:br/>
        <w:t xml:space="preserve">  ],</w:t>
      </w:r>
      <w:r w:rsidRPr="00912E58">
        <w:rPr>
          <w:rFonts w:ascii="Courier New" w:eastAsia="Courier New" w:hAnsi="Courier New"/>
          <w:sz w:val="14"/>
          <w:lang w:val="en-US"/>
        </w:rPr>
        <w:br/>
        <w:t xml:space="preserve">  "PurchaseOrders": []</w:t>
      </w:r>
      <w:r w:rsidRPr="00912E58">
        <w:rPr>
          <w:rFonts w:ascii="Courier New" w:eastAsia="Courier New" w:hAnsi="Courier New"/>
          <w:sz w:val="14"/>
          <w:lang w:val="en-US"/>
        </w:rPr>
        <w:br/>
        <w:t>}</w:t>
      </w:r>
    </w:p>
    <w:p w14:paraId="780E73C6" w14:textId="77777777" w:rsidR="002815A0" w:rsidRDefault="00000000">
      <w:r>
        <w:rPr>
          <w:b/>
          <w:sz w:val="20"/>
        </w:rPr>
        <w:t>9.3 Escenario: Purchase Order generada desde la PR</w:t>
      </w:r>
    </w:p>
    <w:p w14:paraId="5D7C5EFA" w14:textId="77777777" w:rsidR="002815A0" w:rsidRDefault="00000000">
      <w:r>
        <w:rPr>
          <w:rFonts w:ascii="Courier New" w:eastAsia="Courier New" w:hAnsi="Courier New"/>
          <w:sz w:val="14"/>
        </w:rPr>
        <w:t>{</w:t>
      </w:r>
      <w:r>
        <w:rPr>
          <w:rFonts w:ascii="Courier New" w:eastAsia="Courier New" w:hAnsi="Courier New"/>
          <w:sz w:val="14"/>
        </w:rPr>
        <w:br/>
        <w:t xml:space="preserve">  "ZTA0108_ODATAL_ID": "WO",</w:t>
      </w:r>
      <w:r>
        <w:rPr>
          <w:rFonts w:ascii="Courier New" w:eastAsia="Courier New" w:hAnsi="Courier New"/>
          <w:sz w:val="14"/>
        </w:rPr>
        <w:br/>
        <w:t xml:space="preserve">  "ZTA0108_ODATAL_TYPE": "S",</w:t>
      </w:r>
      <w:r>
        <w:rPr>
          <w:rFonts w:ascii="Courier New" w:eastAsia="Courier New" w:hAnsi="Courier New"/>
          <w:sz w:val="14"/>
        </w:rPr>
        <w:br/>
        <w:t xml:space="preserve">  "ZTA0108_ODATAL_WORKORDER": "401478703",</w:t>
      </w:r>
      <w:r>
        <w:rPr>
          <w:rFonts w:ascii="Courier New" w:eastAsia="Courier New" w:hAnsi="Courier New"/>
          <w:sz w:val="14"/>
        </w:rPr>
        <w:br/>
        <w:t xml:space="preserve">  "ZTA0108_ODATAL_EXTERNAL_ID": "10000001",</w:t>
      </w:r>
      <w:r>
        <w:rPr>
          <w:rFonts w:ascii="Courier New" w:eastAsia="Courier New" w:hAnsi="Courier New"/>
          <w:sz w:val="14"/>
        </w:rPr>
        <w:br/>
        <w:t xml:space="preserve">  "ZTA0108_ODATAL_ORIGIN_ID": "Fleetio",</w:t>
      </w:r>
      <w:r>
        <w:rPr>
          <w:rFonts w:ascii="Courier New" w:eastAsia="Courier New" w:hAnsi="Courier New"/>
          <w:sz w:val="14"/>
        </w:rPr>
        <w:br/>
        <w:t xml:space="preserve">  "ZPMT_FLT_PRPO_STATUS": "SUCCESS",</w:t>
      </w:r>
      <w:r>
        <w:rPr>
          <w:rFonts w:ascii="Courier New" w:eastAsia="Courier New" w:hAnsi="Courier New"/>
          <w:sz w:val="14"/>
        </w:rPr>
        <w:br/>
        <w:t xml:space="preserve">  "ZPMT_FLT_PRPO_CODE": "PO_CREATED",</w:t>
      </w:r>
      <w:r>
        <w:rPr>
          <w:rFonts w:ascii="Courier New" w:eastAsia="Courier New" w:hAnsi="Courier New"/>
          <w:sz w:val="14"/>
        </w:rPr>
        <w:br/>
        <w:t xml:space="preserve">  "ZPMT_FLT_PRPO_MESSAGE_TEXT": "Purchase Order created from PR.",</w:t>
      </w:r>
      <w:r>
        <w:rPr>
          <w:rFonts w:ascii="Courier New" w:eastAsia="Courier New" w:hAnsi="Courier New"/>
          <w:sz w:val="14"/>
        </w:rPr>
        <w:br/>
        <w:t xml:space="preserve">  "PurchaseRequisitions": [</w:t>
      </w:r>
      <w:r>
        <w:rPr>
          <w:rFonts w:ascii="Courier New" w:eastAsia="Courier New" w:hAnsi="Courier New"/>
          <w:sz w:val="14"/>
        </w:rPr>
        <w:br/>
        <w:t xml:space="preserve">    {</w:t>
      </w:r>
      <w:r>
        <w:rPr>
          <w:rFonts w:ascii="Courier New" w:eastAsia="Courier New" w:hAnsi="Courier New"/>
          <w:sz w:val="14"/>
        </w:rPr>
        <w:br/>
        <w:t xml:space="preserve">      "EBAN_BANFN": "11142445",</w:t>
      </w:r>
      <w:r>
        <w:rPr>
          <w:rFonts w:ascii="Courier New" w:eastAsia="Courier New" w:hAnsi="Courier New"/>
          <w:sz w:val="14"/>
        </w:rPr>
        <w:br/>
        <w:t xml:space="preserve">      "EBAN_BNFPO": "00010",</w:t>
      </w:r>
      <w:r>
        <w:rPr>
          <w:rFonts w:ascii="Courier New" w:eastAsia="Courier New" w:hAnsi="Courier New"/>
          <w:sz w:val="14"/>
        </w:rPr>
        <w:br/>
        <w:t xml:space="preserve">      "EBKN_AUFNR": "401478703",</w:t>
      </w:r>
      <w:r>
        <w:rPr>
          <w:rFonts w:ascii="Courier New" w:eastAsia="Courier New" w:hAnsi="Courier New"/>
          <w:sz w:val="14"/>
        </w:rPr>
        <w:br/>
        <w:t xml:space="preserve">      "ZPMT_FLT_PRPO_PR_ACTION": "PO_CREATED",</w:t>
      </w:r>
      <w:r>
        <w:rPr>
          <w:rFonts w:ascii="Courier New" w:eastAsia="Courier New" w:hAnsi="Courier New"/>
          <w:sz w:val="14"/>
        </w:rPr>
        <w:br/>
        <w:t xml:space="preserve">      "EBAN_EBELN": "4508314144",</w:t>
      </w:r>
      <w:r>
        <w:rPr>
          <w:rFonts w:ascii="Courier New" w:eastAsia="Courier New" w:hAnsi="Courier New"/>
          <w:sz w:val="14"/>
        </w:rPr>
        <w:br/>
        <w:t xml:space="preserve">      "EBAN_EBELP": "00010"</w:t>
      </w:r>
      <w:r>
        <w:rPr>
          <w:rFonts w:ascii="Courier New" w:eastAsia="Courier New" w:hAnsi="Courier New"/>
          <w:sz w:val="14"/>
        </w:rPr>
        <w:br/>
        <w:t xml:space="preserve">    }</w:t>
      </w:r>
      <w:r>
        <w:rPr>
          <w:rFonts w:ascii="Courier New" w:eastAsia="Courier New" w:hAnsi="Courier New"/>
          <w:sz w:val="14"/>
        </w:rPr>
        <w:br/>
        <w:t xml:space="preserve">  ],</w:t>
      </w:r>
      <w:r>
        <w:rPr>
          <w:rFonts w:ascii="Courier New" w:eastAsia="Courier New" w:hAnsi="Courier New"/>
          <w:sz w:val="14"/>
        </w:rPr>
        <w:br/>
        <w:t xml:space="preserve">  "PurchaseOrders": [</w:t>
      </w:r>
      <w:r>
        <w:rPr>
          <w:rFonts w:ascii="Courier New" w:eastAsia="Courier New" w:hAnsi="Courier New"/>
          <w:sz w:val="14"/>
        </w:rPr>
        <w:br/>
        <w:t xml:space="preserve">    {</w:t>
      </w:r>
      <w:r>
        <w:rPr>
          <w:rFonts w:ascii="Courier New" w:eastAsia="Courier New" w:hAnsi="Courier New"/>
          <w:sz w:val="14"/>
        </w:rPr>
        <w:br/>
        <w:t xml:space="preserve">      "EKKO_EBELN": "4508314144",</w:t>
      </w:r>
      <w:r>
        <w:rPr>
          <w:rFonts w:ascii="Courier New" w:eastAsia="Courier New" w:hAnsi="Courier New"/>
          <w:sz w:val="14"/>
        </w:rPr>
        <w:br/>
        <w:t xml:space="preserve">      "EKKO_LIFNR": "0000702224",</w:t>
      </w:r>
      <w:r>
        <w:rPr>
          <w:rFonts w:ascii="Courier New" w:eastAsia="Courier New" w:hAnsi="Courier New"/>
          <w:sz w:val="14"/>
        </w:rPr>
        <w:br/>
        <w:t xml:space="preserve">      "EKKO_EKORG": "7000",</w:t>
      </w:r>
      <w:r>
        <w:rPr>
          <w:rFonts w:ascii="Courier New" w:eastAsia="Courier New" w:hAnsi="Courier New"/>
          <w:sz w:val="14"/>
        </w:rPr>
        <w:br/>
        <w:t xml:space="preserve">      "EKKO_EKGRP": "D01",</w:t>
      </w:r>
      <w:r>
        <w:rPr>
          <w:rFonts w:ascii="Courier New" w:eastAsia="Courier New" w:hAnsi="Courier New"/>
          <w:sz w:val="14"/>
        </w:rPr>
        <w:br/>
        <w:t xml:space="preserve">      "EKKO_WAERS": "USD",</w:t>
      </w:r>
      <w:r>
        <w:rPr>
          <w:rFonts w:ascii="Courier New" w:eastAsia="Courier New" w:hAnsi="Courier New"/>
          <w:sz w:val="14"/>
        </w:rPr>
        <w:br/>
        <w:t xml:space="preserve">      "LFA1_NAME1": "",</w:t>
      </w:r>
      <w:r>
        <w:rPr>
          <w:rFonts w:ascii="Courier New" w:eastAsia="Courier New" w:hAnsi="Courier New"/>
          <w:sz w:val="14"/>
        </w:rPr>
        <w:br/>
        <w:t xml:space="preserve">      "Items": [</w:t>
      </w:r>
      <w:r>
        <w:rPr>
          <w:rFonts w:ascii="Courier New" w:eastAsia="Courier New" w:hAnsi="Courier New"/>
          <w:sz w:val="14"/>
        </w:rPr>
        <w:br/>
        <w:t xml:space="preserve">        {</w:t>
      </w:r>
      <w:r>
        <w:rPr>
          <w:rFonts w:ascii="Courier New" w:eastAsia="Courier New" w:hAnsi="Courier New"/>
          <w:sz w:val="14"/>
        </w:rPr>
        <w:br/>
      </w:r>
      <w:r>
        <w:rPr>
          <w:rFonts w:ascii="Courier New" w:eastAsia="Courier New" w:hAnsi="Courier New"/>
          <w:sz w:val="14"/>
        </w:rPr>
        <w:lastRenderedPageBreak/>
        <w:t xml:space="preserve">          "ZPMT_FLT_PRPO_PO_ACTION": "CREATED",</w:t>
      </w:r>
      <w:r>
        <w:rPr>
          <w:rFonts w:ascii="Courier New" w:eastAsia="Courier New" w:hAnsi="Courier New"/>
          <w:sz w:val="14"/>
        </w:rPr>
        <w:br/>
        <w:t xml:space="preserve">          "EKPO_EBELN": "4508314144",</w:t>
      </w:r>
      <w:r>
        <w:rPr>
          <w:rFonts w:ascii="Courier New" w:eastAsia="Courier New" w:hAnsi="Courier New"/>
          <w:sz w:val="14"/>
        </w:rPr>
        <w:br/>
        <w:t xml:space="preserve">          "EKPO_EBELP": "00010",</w:t>
      </w:r>
      <w:r>
        <w:rPr>
          <w:rFonts w:ascii="Courier New" w:eastAsia="Courier New" w:hAnsi="Courier New"/>
          <w:sz w:val="14"/>
        </w:rPr>
        <w:br/>
        <w:t xml:space="preserve">          "EBAN_BANFN": "11142445",</w:t>
      </w:r>
      <w:r>
        <w:rPr>
          <w:rFonts w:ascii="Courier New" w:eastAsia="Courier New" w:hAnsi="Courier New"/>
          <w:sz w:val="14"/>
        </w:rPr>
        <w:br/>
        <w:t xml:space="preserve">          "EBAN_BNFPO": "00010",</w:t>
      </w:r>
      <w:r>
        <w:rPr>
          <w:rFonts w:ascii="Courier New" w:eastAsia="Courier New" w:hAnsi="Courier New"/>
          <w:sz w:val="14"/>
        </w:rPr>
        <w:br/>
        <w:t xml:space="preserve">          "EKPO_MATNR": "",</w:t>
      </w:r>
      <w:r>
        <w:rPr>
          <w:rFonts w:ascii="Courier New" w:eastAsia="Courier New" w:hAnsi="Courier New"/>
          <w:sz w:val="14"/>
        </w:rPr>
        <w:br/>
        <w:t xml:space="preserve">          "EKPO_TXZ01": "Servicio de Limpieza",</w:t>
      </w:r>
      <w:r>
        <w:rPr>
          <w:rFonts w:ascii="Courier New" w:eastAsia="Courier New" w:hAnsi="Courier New"/>
          <w:sz w:val="14"/>
        </w:rPr>
        <w:br/>
        <w:t xml:space="preserve">          "EKPO_WERKS": "7151",</w:t>
      </w:r>
      <w:r>
        <w:rPr>
          <w:rFonts w:ascii="Courier New" w:eastAsia="Courier New" w:hAnsi="Courier New"/>
          <w:sz w:val="14"/>
        </w:rPr>
        <w:br/>
        <w:t xml:space="preserve">          "EKPO_LGORT": "",</w:t>
      </w:r>
      <w:r>
        <w:rPr>
          <w:rFonts w:ascii="Courier New" w:eastAsia="Courier New" w:hAnsi="Courier New"/>
          <w:sz w:val="14"/>
        </w:rPr>
        <w:br/>
        <w:t xml:space="preserve">          "EKPO_MATKL": "100005",</w:t>
      </w:r>
      <w:r>
        <w:rPr>
          <w:rFonts w:ascii="Courier New" w:eastAsia="Courier New" w:hAnsi="Courier New"/>
          <w:sz w:val="14"/>
        </w:rPr>
        <w:br/>
        <w:t xml:space="preserve">          "EKPO_MENGE": "1",</w:t>
      </w:r>
      <w:r>
        <w:rPr>
          <w:rFonts w:ascii="Courier New" w:eastAsia="Courier New" w:hAnsi="Courier New"/>
          <w:sz w:val="14"/>
        </w:rPr>
        <w:br/>
        <w:t xml:space="preserve">          "EKPO_MEINS": "LE",</w:t>
      </w:r>
      <w:r>
        <w:rPr>
          <w:rFonts w:ascii="Courier New" w:eastAsia="Courier New" w:hAnsi="Courier New"/>
          <w:sz w:val="14"/>
        </w:rPr>
        <w:br/>
        <w:t xml:space="preserve">          "EKPO_BPRME": "LE",</w:t>
      </w:r>
      <w:r>
        <w:rPr>
          <w:rFonts w:ascii="Courier New" w:eastAsia="Courier New" w:hAnsi="Courier New"/>
          <w:sz w:val="14"/>
        </w:rPr>
        <w:br/>
        <w:t xml:space="preserve">          "EKPO_PEINH": "1",</w:t>
      </w:r>
      <w:r>
        <w:rPr>
          <w:rFonts w:ascii="Courier New" w:eastAsia="Courier New" w:hAnsi="Courier New"/>
          <w:sz w:val="14"/>
        </w:rPr>
        <w:br/>
        <w:t xml:space="preserve">          "EKPO_NETPR": "1000",</w:t>
      </w:r>
      <w:r>
        <w:rPr>
          <w:rFonts w:ascii="Courier New" w:eastAsia="Courier New" w:hAnsi="Courier New"/>
          <w:sz w:val="14"/>
        </w:rPr>
        <w:br/>
        <w:t xml:space="preserve">          "EKPO_NETWR": "1000",</w:t>
      </w:r>
      <w:r>
        <w:rPr>
          <w:rFonts w:ascii="Courier New" w:eastAsia="Courier New" w:hAnsi="Courier New"/>
          <w:sz w:val="14"/>
        </w:rPr>
        <w:br/>
        <w:t xml:space="preserve">          "EKPO_LOEKZ": "",</w:t>
      </w:r>
      <w:r>
        <w:rPr>
          <w:rFonts w:ascii="Courier New" w:eastAsia="Courier New" w:hAnsi="Courier New"/>
          <w:sz w:val="14"/>
        </w:rPr>
        <w:br/>
        <w:t xml:space="preserve">          "EKPO_ELIKZ": ""</w:t>
      </w:r>
      <w:r>
        <w:rPr>
          <w:rFonts w:ascii="Courier New" w:eastAsia="Courier New" w:hAnsi="Courier New"/>
          <w:sz w:val="14"/>
        </w:rPr>
        <w:br/>
        <w:t xml:space="preserve">        }</w:t>
      </w:r>
      <w:r>
        <w:rPr>
          <w:rFonts w:ascii="Courier New" w:eastAsia="Courier New" w:hAnsi="Courier New"/>
          <w:sz w:val="14"/>
        </w:rPr>
        <w:br/>
        <w:t xml:space="preserve">      ]</w:t>
      </w:r>
      <w:r>
        <w:rPr>
          <w:rFonts w:ascii="Courier New" w:eastAsia="Courier New" w:hAnsi="Courier New"/>
          <w:sz w:val="14"/>
        </w:rPr>
        <w:br/>
        <w:t xml:space="preserve">    }</w:t>
      </w:r>
      <w:r>
        <w:rPr>
          <w:rFonts w:ascii="Courier New" w:eastAsia="Courier New" w:hAnsi="Courier New"/>
          <w:sz w:val="14"/>
        </w:rPr>
        <w:br/>
        <w:t xml:space="preserve">  ]</w:t>
      </w:r>
      <w:r>
        <w:rPr>
          <w:rFonts w:ascii="Courier New" w:eastAsia="Courier New" w:hAnsi="Courier New"/>
          <w:sz w:val="14"/>
        </w:rPr>
        <w:br/>
        <w:t>}</w:t>
      </w:r>
    </w:p>
    <w:p w14:paraId="075473F7" w14:textId="77777777" w:rsidR="002815A0" w:rsidRDefault="00000000">
      <w:r>
        <w:rPr>
          <w:b/>
          <w:sz w:val="20"/>
        </w:rPr>
        <w:t>9.4 Escenario: Posición PO entregada completamente</w:t>
      </w:r>
    </w:p>
    <w:p w14:paraId="4DF187B9" w14:textId="77777777" w:rsidR="002815A0" w:rsidRDefault="00000000">
      <w:r>
        <w:rPr>
          <w:rFonts w:ascii="Courier New" w:hAnsi="Courier New"/>
          <w:sz w:val="14"/>
        </w:rPr>
        <w:t>{</w:t>
      </w:r>
      <w:r>
        <w:rPr>
          <w:rFonts w:ascii="Courier New" w:hAnsi="Courier New"/>
          <w:sz w:val="14"/>
        </w:rPr>
        <w:br/>
        <w:t xml:space="preserve">  "ZTA0108_ODATAL_ID": "WO",</w:t>
      </w:r>
      <w:r>
        <w:rPr>
          <w:rFonts w:ascii="Courier New" w:hAnsi="Courier New"/>
          <w:sz w:val="14"/>
        </w:rPr>
        <w:br/>
        <w:t xml:space="preserve">  "ZTA0108_ODATAL_TYPE": "S",</w:t>
      </w:r>
      <w:r>
        <w:rPr>
          <w:rFonts w:ascii="Courier New" w:hAnsi="Courier New"/>
          <w:sz w:val="14"/>
        </w:rPr>
        <w:br/>
        <w:t xml:space="preserve">  "ZTA0108_ODATAL_WORKORDER": "401478703",</w:t>
      </w:r>
      <w:r>
        <w:rPr>
          <w:rFonts w:ascii="Courier New" w:hAnsi="Courier New"/>
          <w:sz w:val="14"/>
        </w:rPr>
        <w:br/>
        <w:t xml:space="preserve">  "ZTA0108_ODATAL_EXTERNAL_ID": "10000001",</w:t>
      </w:r>
      <w:r>
        <w:rPr>
          <w:rFonts w:ascii="Courier New" w:hAnsi="Courier New"/>
          <w:sz w:val="14"/>
        </w:rPr>
        <w:br/>
        <w:t xml:space="preserve">  "ZTA0108_ODATAL_ORIGIN_ID": "Fleetio",</w:t>
      </w:r>
      <w:r>
        <w:rPr>
          <w:rFonts w:ascii="Courier New" w:hAnsi="Courier New"/>
          <w:sz w:val="14"/>
        </w:rPr>
        <w:br/>
        <w:t xml:space="preserve">  "ZPMT_FLT_PRPO_STATUS": "SUCCESS",</w:t>
      </w:r>
      <w:r>
        <w:rPr>
          <w:rFonts w:ascii="Courier New" w:hAnsi="Courier New"/>
          <w:sz w:val="14"/>
        </w:rPr>
        <w:br/>
        <w:t xml:space="preserve">  "ZPMT_FLT_PRPO_MESSAGE_TEXT": "PO item completely delivered in SAP.",</w:t>
      </w:r>
      <w:r>
        <w:rPr>
          <w:rFonts w:ascii="Courier New" w:hAnsi="Courier New"/>
          <w:sz w:val="14"/>
        </w:rPr>
        <w:br/>
        <w:t xml:space="preserve">  "PurchaseRequisitions": [],</w:t>
      </w:r>
      <w:r>
        <w:rPr>
          <w:rFonts w:ascii="Courier New" w:hAnsi="Courier New"/>
          <w:sz w:val="14"/>
        </w:rPr>
        <w:br/>
        <w:t xml:space="preserve">  "PurchaseOrders": [</w:t>
      </w:r>
      <w:r>
        <w:rPr>
          <w:rFonts w:ascii="Courier New" w:hAnsi="Courier New"/>
          <w:sz w:val="14"/>
        </w:rPr>
        <w:br/>
        <w:t xml:space="preserve">    {</w:t>
      </w:r>
      <w:r>
        <w:rPr>
          <w:rFonts w:ascii="Courier New" w:hAnsi="Courier New"/>
          <w:sz w:val="14"/>
        </w:rPr>
        <w:br/>
        <w:t xml:space="preserve">      "EKKO_EBELN": "4508314144",</w:t>
      </w:r>
      <w:r>
        <w:rPr>
          <w:rFonts w:ascii="Courier New" w:hAnsi="Courier New"/>
          <w:sz w:val="14"/>
        </w:rPr>
        <w:br/>
        <w:t xml:space="preserve">      "EKKO_LIFNR": "0000702224",</w:t>
      </w:r>
      <w:r>
        <w:rPr>
          <w:rFonts w:ascii="Courier New" w:hAnsi="Courier New"/>
          <w:sz w:val="14"/>
        </w:rPr>
        <w:br/>
        <w:t xml:space="preserve">      "EKKO_WAERS": "USD",</w:t>
      </w:r>
      <w:r>
        <w:rPr>
          <w:rFonts w:ascii="Courier New" w:hAnsi="Courier New"/>
          <w:sz w:val="14"/>
        </w:rPr>
        <w:br/>
        <w:t xml:space="preserve">      "Items": [</w:t>
      </w:r>
      <w:r>
        <w:rPr>
          <w:rFonts w:ascii="Courier New" w:hAnsi="Courier New"/>
          <w:sz w:val="14"/>
        </w:rPr>
        <w:br/>
        <w:t xml:space="preserve">        {</w:t>
      </w:r>
      <w:r>
        <w:rPr>
          <w:rFonts w:ascii="Courier New" w:hAnsi="Courier New"/>
          <w:sz w:val="14"/>
        </w:rPr>
        <w:br/>
        <w:t xml:space="preserve">          "ZPMT_FLT_PRPO_PO_ACTION": "COMPLETED",</w:t>
      </w:r>
      <w:r>
        <w:rPr>
          <w:rFonts w:ascii="Courier New" w:hAnsi="Courier New"/>
          <w:sz w:val="14"/>
        </w:rPr>
        <w:br/>
        <w:t xml:space="preserve">          "EKPO_EBELN": "4508314144",</w:t>
      </w:r>
      <w:r>
        <w:rPr>
          <w:rFonts w:ascii="Courier New" w:hAnsi="Courier New"/>
          <w:sz w:val="14"/>
        </w:rPr>
        <w:br/>
        <w:t xml:space="preserve">          "EKPO_EBELP": "00010",</w:t>
      </w:r>
      <w:r>
        <w:rPr>
          <w:rFonts w:ascii="Courier New" w:hAnsi="Courier New"/>
          <w:sz w:val="14"/>
        </w:rPr>
        <w:br/>
        <w:t xml:space="preserve">          "EBAN_BANFN": "11142445",</w:t>
      </w:r>
      <w:r>
        <w:rPr>
          <w:rFonts w:ascii="Courier New" w:hAnsi="Courier New"/>
          <w:sz w:val="14"/>
        </w:rPr>
        <w:br/>
        <w:t xml:space="preserve">          "EBAN_BNFPO": "00010",</w:t>
      </w:r>
      <w:r>
        <w:rPr>
          <w:rFonts w:ascii="Courier New" w:hAnsi="Courier New"/>
          <w:sz w:val="14"/>
        </w:rPr>
        <w:br/>
        <w:t xml:space="preserve">          "EKPO_TXZ01": "Servicio de Limpieza",</w:t>
      </w:r>
      <w:r>
        <w:rPr>
          <w:rFonts w:ascii="Courier New" w:hAnsi="Courier New"/>
          <w:sz w:val="14"/>
        </w:rPr>
        <w:br/>
        <w:t xml:space="preserve">          "EKPO_MENGE": "1",</w:t>
      </w:r>
      <w:r>
        <w:rPr>
          <w:rFonts w:ascii="Courier New" w:hAnsi="Courier New"/>
          <w:sz w:val="14"/>
        </w:rPr>
        <w:br/>
        <w:t xml:space="preserve">          "EKPO_MEINS": "LE",</w:t>
      </w:r>
      <w:r>
        <w:rPr>
          <w:rFonts w:ascii="Courier New" w:hAnsi="Courier New"/>
          <w:sz w:val="14"/>
        </w:rPr>
        <w:br/>
        <w:t xml:space="preserve">          "EKPO_LOEKZ": "",</w:t>
      </w:r>
      <w:r>
        <w:rPr>
          <w:rFonts w:ascii="Courier New" w:hAnsi="Courier New"/>
          <w:sz w:val="14"/>
        </w:rPr>
        <w:br/>
        <w:t xml:space="preserve">          "EKPO_ELIKZ": "X"</w:t>
      </w:r>
      <w:r>
        <w:rPr>
          <w:rFonts w:ascii="Courier New" w:hAnsi="Courier New"/>
          <w:sz w:val="14"/>
        </w:rPr>
        <w:br/>
        <w:t xml:space="preserve">        }</w:t>
      </w:r>
      <w:r>
        <w:rPr>
          <w:rFonts w:ascii="Courier New" w:hAnsi="Courier New"/>
          <w:sz w:val="14"/>
        </w:rPr>
        <w:br/>
        <w:t xml:space="preserve">      ]</w:t>
      </w:r>
      <w:r>
        <w:rPr>
          <w:rFonts w:ascii="Courier New" w:hAnsi="Courier New"/>
          <w:sz w:val="14"/>
        </w:rPr>
        <w:br/>
        <w:t xml:space="preserve">    }</w:t>
      </w:r>
      <w:r>
        <w:rPr>
          <w:rFonts w:ascii="Courier New" w:hAnsi="Courier New"/>
          <w:sz w:val="14"/>
        </w:rPr>
        <w:br/>
        <w:t xml:space="preserve">  ]</w:t>
      </w:r>
      <w:r>
        <w:rPr>
          <w:rFonts w:ascii="Courier New" w:hAnsi="Courier New"/>
          <w:sz w:val="14"/>
        </w:rPr>
        <w:br/>
        <w:t>}</w:t>
      </w:r>
    </w:p>
    <w:p w14:paraId="45F09880" w14:textId="77777777" w:rsidR="002815A0" w:rsidRDefault="00000000">
      <w:r>
        <w:rPr>
          <w:b/>
          <w:sz w:val="20"/>
        </w:rPr>
        <w:t>9.5 Escenario: Cantidad de PO modificada</w:t>
      </w:r>
    </w:p>
    <w:p w14:paraId="3A174D9A" w14:textId="77777777" w:rsidR="002815A0" w:rsidRDefault="00000000">
      <w:r>
        <w:rPr>
          <w:rFonts w:ascii="Courier New" w:hAnsi="Courier New"/>
          <w:sz w:val="14"/>
        </w:rPr>
        <w:t>{</w:t>
      </w:r>
      <w:r>
        <w:rPr>
          <w:rFonts w:ascii="Courier New" w:hAnsi="Courier New"/>
          <w:sz w:val="14"/>
        </w:rPr>
        <w:br/>
        <w:t xml:space="preserve">  "ZTA0108_ODATAL_ID": "WO",</w:t>
      </w:r>
      <w:r>
        <w:rPr>
          <w:rFonts w:ascii="Courier New" w:hAnsi="Courier New"/>
          <w:sz w:val="14"/>
        </w:rPr>
        <w:br/>
        <w:t xml:space="preserve">  "ZTA0108_ODATAL_TYPE": "S",</w:t>
      </w:r>
      <w:r>
        <w:rPr>
          <w:rFonts w:ascii="Courier New" w:hAnsi="Courier New"/>
          <w:sz w:val="14"/>
        </w:rPr>
        <w:br/>
        <w:t xml:space="preserve">  "ZTA0108_ODATAL_WORKORDER": "401478703",</w:t>
      </w:r>
      <w:r>
        <w:rPr>
          <w:rFonts w:ascii="Courier New" w:hAnsi="Courier New"/>
          <w:sz w:val="14"/>
        </w:rPr>
        <w:br/>
        <w:t xml:space="preserve">  "ZTA0108_ODATAL_EXTERNAL_ID": "10000001",</w:t>
      </w:r>
      <w:r>
        <w:rPr>
          <w:rFonts w:ascii="Courier New" w:hAnsi="Courier New"/>
          <w:sz w:val="14"/>
        </w:rPr>
        <w:br/>
        <w:t xml:space="preserve">  "ZTA0108_ODATAL_ORIGIN_ID": "Fleetio",</w:t>
      </w:r>
      <w:r>
        <w:rPr>
          <w:rFonts w:ascii="Courier New" w:hAnsi="Courier New"/>
          <w:sz w:val="14"/>
        </w:rPr>
        <w:br/>
        <w:t xml:space="preserve">  "ZPMT_FLT_PRPO_STATUS": "SUCCESS",</w:t>
      </w:r>
      <w:r>
        <w:rPr>
          <w:rFonts w:ascii="Courier New" w:hAnsi="Courier New"/>
          <w:sz w:val="14"/>
        </w:rPr>
        <w:br/>
        <w:t xml:space="preserve">  "ZPMT_FLT_PRPO_CODE": "PO_UPDATED",</w:t>
      </w:r>
      <w:r>
        <w:rPr>
          <w:rFonts w:ascii="Courier New" w:hAnsi="Courier New"/>
          <w:sz w:val="14"/>
        </w:rPr>
        <w:br/>
        <w:t xml:space="preserve">  "ZPMT_FLT_PRPO_MESSAGE_TEXT": "PO item quantity updated in SAP.",</w:t>
      </w:r>
      <w:r>
        <w:rPr>
          <w:rFonts w:ascii="Courier New" w:hAnsi="Courier New"/>
          <w:sz w:val="14"/>
        </w:rPr>
        <w:br/>
        <w:t xml:space="preserve">  "PurchaseRequisitions": [],</w:t>
      </w:r>
      <w:r>
        <w:rPr>
          <w:rFonts w:ascii="Courier New" w:hAnsi="Courier New"/>
          <w:sz w:val="14"/>
        </w:rPr>
        <w:br/>
        <w:t xml:space="preserve">  "PurchaseOrders": [</w:t>
      </w:r>
      <w:r>
        <w:rPr>
          <w:rFonts w:ascii="Courier New" w:hAnsi="Courier New"/>
          <w:sz w:val="14"/>
        </w:rPr>
        <w:br/>
        <w:t xml:space="preserve">    {</w:t>
      </w:r>
      <w:r>
        <w:rPr>
          <w:rFonts w:ascii="Courier New" w:hAnsi="Courier New"/>
          <w:sz w:val="14"/>
        </w:rPr>
        <w:br/>
        <w:t xml:space="preserve">      "EKKO_EBELN": "4508314144",</w:t>
      </w:r>
      <w:r>
        <w:rPr>
          <w:rFonts w:ascii="Courier New" w:hAnsi="Courier New"/>
          <w:sz w:val="14"/>
        </w:rPr>
        <w:br/>
        <w:t xml:space="preserve">      "EKKO_LIFNR": "0000702224",</w:t>
      </w:r>
      <w:r>
        <w:rPr>
          <w:rFonts w:ascii="Courier New" w:hAnsi="Courier New"/>
          <w:sz w:val="14"/>
        </w:rPr>
        <w:br/>
        <w:t xml:space="preserve">      "EKKO_WAERS": "USD",</w:t>
      </w:r>
      <w:r>
        <w:rPr>
          <w:rFonts w:ascii="Courier New" w:hAnsi="Courier New"/>
          <w:sz w:val="14"/>
        </w:rPr>
        <w:br/>
        <w:t xml:space="preserve">      "Items": [</w:t>
      </w:r>
      <w:r>
        <w:rPr>
          <w:rFonts w:ascii="Courier New" w:hAnsi="Courier New"/>
          <w:sz w:val="14"/>
        </w:rPr>
        <w:br/>
        <w:t xml:space="preserve">        {</w:t>
      </w:r>
      <w:r>
        <w:rPr>
          <w:rFonts w:ascii="Courier New" w:hAnsi="Courier New"/>
          <w:sz w:val="14"/>
        </w:rPr>
        <w:br/>
        <w:t xml:space="preserve">          "ZPMT_FLT_PRPO_PO_ACTION": "UPDATED",</w:t>
      </w:r>
      <w:r>
        <w:rPr>
          <w:rFonts w:ascii="Courier New" w:hAnsi="Courier New"/>
          <w:sz w:val="14"/>
        </w:rPr>
        <w:br/>
        <w:t xml:space="preserve">          "EKPO_EBELN": "4508314144",</w:t>
      </w:r>
      <w:r>
        <w:rPr>
          <w:rFonts w:ascii="Courier New" w:hAnsi="Courier New"/>
          <w:sz w:val="14"/>
        </w:rPr>
        <w:br/>
        <w:t xml:space="preserve">          "EKPO_EBELP": "00020",</w:t>
      </w:r>
      <w:r>
        <w:rPr>
          <w:rFonts w:ascii="Courier New" w:hAnsi="Courier New"/>
          <w:sz w:val="14"/>
        </w:rPr>
        <w:br/>
        <w:t xml:space="preserve">          "EBAN_BANFN": "11142445",</w:t>
      </w:r>
      <w:r>
        <w:rPr>
          <w:rFonts w:ascii="Courier New" w:hAnsi="Courier New"/>
          <w:sz w:val="14"/>
        </w:rPr>
        <w:br/>
        <w:t xml:space="preserve">          "EBAN_BNFPO": "00020",</w:t>
      </w:r>
      <w:r>
        <w:rPr>
          <w:rFonts w:ascii="Courier New" w:hAnsi="Courier New"/>
          <w:sz w:val="14"/>
        </w:rPr>
        <w:br/>
        <w:t xml:space="preserve">          "EKPO_MATNR": "000000000001001775",</w:t>
      </w:r>
      <w:r>
        <w:rPr>
          <w:rFonts w:ascii="Courier New" w:hAnsi="Courier New"/>
          <w:sz w:val="14"/>
        </w:rPr>
        <w:br/>
        <w:t xml:space="preserve">          "EKPO_TXZ01": "FUEL:DIESEL,OFF-ROAD,ULTRA-LOW",</w:t>
      </w:r>
      <w:r>
        <w:rPr>
          <w:rFonts w:ascii="Courier New" w:hAnsi="Courier New"/>
          <w:sz w:val="14"/>
        </w:rPr>
        <w:br/>
        <w:t xml:space="preserve">          "EKPO_MENGE": "3",</w:t>
      </w:r>
      <w:r>
        <w:rPr>
          <w:rFonts w:ascii="Courier New" w:hAnsi="Courier New"/>
          <w:sz w:val="14"/>
        </w:rPr>
        <w:br/>
        <w:t xml:space="preserve">          "EKPO_MEINS": "GAL",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lastRenderedPageBreak/>
        <w:t xml:space="preserve">          "EKPO_NETPR": "100",</w:t>
      </w:r>
      <w:r>
        <w:rPr>
          <w:rFonts w:ascii="Courier New" w:hAnsi="Courier New"/>
          <w:sz w:val="14"/>
        </w:rPr>
        <w:br/>
        <w:t xml:space="preserve">          "EKPO_NETWR": "300",</w:t>
      </w:r>
      <w:r>
        <w:rPr>
          <w:rFonts w:ascii="Courier New" w:hAnsi="Courier New"/>
          <w:sz w:val="14"/>
        </w:rPr>
        <w:br/>
        <w:t xml:space="preserve">          "EKPO_LOEKZ": "",</w:t>
      </w:r>
      <w:r>
        <w:rPr>
          <w:rFonts w:ascii="Courier New" w:hAnsi="Courier New"/>
          <w:sz w:val="14"/>
        </w:rPr>
        <w:br/>
        <w:t xml:space="preserve">          "EKPO_ELIKZ": ""</w:t>
      </w:r>
      <w:r>
        <w:rPr>
          <w:rFonts w:ascii="Courier New" w:hAnsi="Courier New"/>
          <w:sz w:val="14"/>
        </w:rPr>
        <w:br/>
        <w:t xml:space="preserve">        }</w:t>
      </w:r>
      <w:r>
        <w:rPr>
          <w:rFonts w:ascii="Courier New" w:hAnsi="Courier New"/>
          <w:sz w:val="14"/>
        </w:rPr>
        <w:br/>
        <w:t xml:space="preserve">      ]</w:t>
      </w:r>
      <w:r>
        <w:rPr>
          <w:rFonts w:ascii="Courier New" w:hAnsi="Courier New"/>
          <w:sz w:val="14"/>
        </w:rPr>
        <w:br/>
        <w:t xml:space="preserve">    }</w:t>
      </w:r>
      <w:r>
        <w:rPr>
          <w:rFonts w:ascii="Courier New" w:hAnsi="Courier New"/>
          <w:sz w:val="14"/>
        </w:rPr>
        <w:br/>
        <w:t xml:space="preserve">  ]</w:t>
      </w:r>
      <w:r>
        <w:rPr>
          <w:rFonts w:ascii="Courier New" w:hAnsi="Courier New"/>
          <w:sz w:val="14"/>
        </w:rPr>
        <w:br/>
        <w:t>}</w:t>
      </w:r>
    </w:p>
    <w:p w14:paraId="2B08E463" w14:textId="77777777" w:rsidR="002815A0" w:rsidRDefault="00000000">
      <w:r>
        <w:rPr>
          <w:b/>
          <w:sz w:val="20"/>
        </w:rPr>
        <w:t>9.6 Escenario: Posición de PO borrada</w:t>
      </w:r>
    </w:p>
    <w:p w14:paraId="0F2E82D5" w14:textId="77777777" w:rsidR="002815A0" w:rsidRDefault="00000000">
      <w:r>
        <w:rPr>
          <w:rFonts w:ascii="Courier New" w:hAnsi="Courier New"/>
          <w:sz w:val="14"/>
        </w:rPr>
        <w:t>{</w:t>
      </w:r>
      <w:r>
        <w:rPr>
          <w:rFonts w:ascii="Courier New" w:hAnsi="Courier New"/>
          <w:sz w:val="14"/>
        </w:rPr>
        <w:br/>
        <w:t xml:space="preserve">  "ZTA0108_ODATAL_ID": "WO",</w:t>
      </w:r>
      <w:r>
        <w:rPr>
          <w:rFonts w:ascii="Courier New" w:hAnsi="Courier New"/>
          <w:sz w:val="14"/>
        </w:rPr>
        <w:br/>
        <w:t xml:space="preserve">  "ZTA0108_ODATAL_TYPE": "S",</w:t>
      </w:r>
      <w:r>
        <w:rPr>
          <w:rFonts w:ascii="Courier New" w:hAnsi="Courier New"/>
          <w:sz w:val="14"/>
        </w:rPr>
        <w:br/>
        <w:t xml:space="preserve">  "ZTA0108_ODATAL_WORKORDER": "401478703",</w:t>
      </w:r>
      <w:r>
        <w:rPr>
          <w:rFonts w:ascii="Courier New" w:hAnsi="Courier New"/>
          <w:sz w:val="14"/>
        </w:rPr>
        <w:br/>
        <w:t xml:space="preserve">  "ZTA0108_ODATAL_EXTERNAL_ID": "10000001",</w:t>
      </w:r>
      <w:r>
        <w:rPr>
          <w:rFonts w:ascii="Courier New" w:hAnsi="Courier New"/>
          <w:sz w:val="14"/>
        </w:rPr>
        <w:br/>
        <w:t xml:space="preserve">  "ZTA0108_ODATAL_ORIGIN_ID": "Fleetio",</w:t>
      </w:r>
      <w:r>
        <w:rPr>
          <w:rFonts w:ascii="Courier New" w:hAnsi="Courier New"/>
          <w:sz w:val="14"/>
        </w:rPr>
        <w:br/>
        <w:t xml:space="preserve">  "ZPMT_FLT_PRPO_STATUS": "SUCCESS",</w:t>
      </w:r>
      <w:r>
        <w:rPr>
          <w:rFonts w:ascii="Courier New" w:hAnsi="Courier New"/>
          <w:sz w:val="14"/>
        </w:rPr>
        <w:br/>
        <w:t xml:space="preserve">  "ZPMT_FLT_PRPO_CODE": "PO_UPDATED",</w:t>
      </w:r>
      <w:r>
        <w:rPr>
          <w:rFonts w:ascii="Courier New" w:hAnsi="Courier New"/>
          <w:sz w:val="14"/>
        </w:rPr>
        <w:br/>
        <w:t xml:space="preserve">  "ZPMT_FLT_PRPO_MESSAGE_TEXT": "PO item deletion flag updated in SAP.",</w:t>
      </w:r>
      <w:r>
        <w:rPr>
          <w:rFonts w:ascii="Courier New" w:hAnsi="Courier New"/>
          <w:sz w:val="14"/>
        </w:rPr>
        <w:br/>
        <w:t xml:space="preserve">  "PurchaseRequisitions": [],</w:t>
      </w:r>
      <w:r>
        <w:rPr>
          <w:rFonts w:ascii="Courier New" w:hAnsi="Courier New"/>
          <w:sz w:val="14"/>
        </w:rPr>
        <w:br/>
        <w:t xml:space="preserve">  "PurchaseOrders": [</w:t>
      </w:r>
      <w:r>
        <w:rPr>
          <w:rFonts w:ascii="Courier New" w:hAnsi="Courier New"/>
          <w:sz w:val="14"/>
        </w:rPr>
        <w:br/>
        <w:t xml:space="preserve">    {</w:t>
      </w:r>
      <w:r>
        <w:rPr>
          <w:rFonts w:ascii="Courier New" w:hAnsi="Courier New"/>
          <w:sz w:val="14"/>
        </w:rPr>
        <w:br/>
        <w:t xml:space="preserve">      "EKKO_EBELN": "4508314144",</w:t>
      </w:r>
      <w:r>
        <w:rPr>
          <w:rFonts w:ascii="Courier New" w:hAnsi="Courier New"/>
          <w:sz w:val="14"/>
        </w:rPr>
        <w:br/>
        <w:t xml:space="preserve">      "EKKO_LIFNR": "0000702224",</w:t>
      </w:r>
      <w:r>
        <w:rPr>
          <w:rFonts w:ascii="Courier New" w:hAnsi="Courier New"/>
          <w:sz w:val="14"/>
        </w:rPr>
        <w:br/>
        <w:t xml:space="preserve">      "EKKO_WAERS": "USD",</w:t>
      </w:r>
      <w:r>
        <w:rPr>
          <w:rFonts w:ascii="Courier New" w:hAnsi="Courier New"/>
          <w:sz w:val="14"/>
        </w:rPr>
        <w:br/>
        <w:t xml:space="preserve">      "Items": [</w:t>
      </w:r>
      <w:r>
        <w:rPr>
          <w:rFonts w:ascii="Courier New" w:hAnsi="Courier New"/>
          <w:sz w:val="14"/>
        </w:rPr>
        <w:br/>
        <w:t xml:space="preserve">        {</w:t>
      </w:r>
      <w:r>
        <w:rPr>
          <w:rFonts w:ascii="Courier New" w:hAnsi="Courier New"/>
          <w:sz w:val="14"/>
        </w:rPr>
        <w:br/>
        <w:t xml:space="preserve">          "ZPMT_FLT_PRPO_PO_ACTION": "DELETED",</w:t>
      </w:r>
      <w:r>
        <w:rPr>
          <w:rFonts w:ascii="Courier New" w:hAnsi="Courier New"/>
          <w:sz w:val="14"/>
        </w:rPr>
        <w:br/>
        <w:t xml:space="preserve">          "EKPO_EBELN": "4508314144",</w:t>
      </w:r>
      <w:r>
        <w:rPr>
          <w:rFonts w:ascii="Courier New" w:hAnsi="Courier New"/>
          <w:sz w:val="14"/>
        </w:rPr>
        <w:br/>
        <w:t xml:space="preserve">          "EKPO_EBELP": "00030",</w:t>
      </w:r>
      <w:r>
        <w:rPr>
          <w:rFonts w:ascii="Courier New" w:hAnsi="Courier New"/>
          <w:sz w:val="14"/>
        </w:rPr>
        <w:br/>
        <w:t xml:space="preserve">          "EBAN_BANFN": "11142445",</w:t>
      </w:r>
      <w:r>
        <w:rPr>
          <w:rFonts w:ascii="Courier New" w:hAnsi="Courier New"/>
          <w:sz w:val="14"/>
        </w:rPr>
        <w:br/>
        <w:t xml:space="preserve">          "EBAN_BNFPO": "00030",</w:t>
      </w:r>
      <w:r>
        <w:rPr>
          <w:rFonts w:ascii="Courier New" w:hAnsi="Courier New"/>
          <w:sz w:val="14"/>
        </w:rPr>
        <w:br/>
        <w:t xml:space="preserve">          "EKPO_TXZ01": "FILTRO",</w:t>
      </w:r>
      <w:r>
        <w:rPr>
          <w:rFonts w:ascii="Courier New" w:hAnsi="Courier New"/>
          <w:sz w:val="14"/>
        </w:rPr>
        <w:br/>
        <w:t xml:space="preserve">          "EKPO_MENGE": "2",</w:t>
      </w:r>
      <w:r>
        <w:rPr>
          <w:rFonts w:ascii="Courier New" w:hAnsi="Courier New"/>
          <w:sz w:val="14"/>
        </w:rPr>
        <w:br/>
        <w:t xml:space="preserve">          "EKPO_MEINS": "ST",</w:t>
      </w:r>
      <w:r>
        <w:rPr>
          <w:rFonts w:ascii="Courier New" w:hAnsi="Courier New"/>
          <w:sz w:val="14"/>
        </w:rPr>
        <w:br/>
        <w:t xml:space="preserve">          "EKPO_LOEKZ": "L",</w:t>
      </w:r>
      <w:r>
        <w:rPr>
          <w:rFonts w:ascii="Courier New" w:hAnsi="Courier New"/>
          <w:sz w:val="14"/>
        </w:rPr>
        <w:br/>
        <w:t xml:space="preserve">          "EKPO_ELIKZ": ""</w:t>
      </w:r>
      <w:r>
        <w:rPr>
          <w:rFonts w:ascii="Courier New" w:hAnsi="Courier New"/>
          <w:sz w:val="14"/>
        </w:rPr>
        <w:br/>
        <w:t xml:space="preserve">        }</w:t>
      </w:r>
      <w:r>
        <w:rPr>
          <w:rFonts w:ascii="Courier New" w:hAnsi="Courier New"/>
          <w:sz w:val="14"/>
        </w:rPr>
        <w:br/>
        <w:t xml:space="preserve">      ]</w:t>
      </w:r>
      <w:r>
        <w:rPr>
          <w:rFonts w:ascii="Courier New" w:hAnsi="Courier New"/>
          <w:sz w:val="14"/>
        </w:rPr>
        <w:br/>
        <w:t xml:space="preserve">    }</w:t>
      </w:r>
      <w:r>
        <w:rPr>
          <w:rFonts w:ascii="Courier New" w:hAnsi="Courier New"/>
          <w:sz w:val="14"/>
        </w:rPr>
        <w:br/>
        <w:t xml:space="preserve">  ]</w:t>
      </w:r>
      <w:r>
        <w:rPr>
          <w:rFonts w:ascii="Courier New" w:hAnsi="Courier New"/>
          <w:sz w:val="14"/>
        </w:rPr>
        <w:br/>
        <w:t>}</w:t>
      </w:r>
    </w:p>
    <w:p w14:paraId="065DE931" w14:textId="77777777" w:rsidR="002815A0" w:rsidRDefault="00000000">
      <w:r>
        <w:rPr>
          <w:b/>
          <w:sz w:val="20"/>
        </w:rPr>
        <w:t>9.7 Escenario: Work Order no creada en SAP</w:t>
      </w:r>
    </w:p>
    <w:p w14:paraId="5BC7BF09" w14:textId="77777777" w:rsidR="002815A0" w:rsidRPr="0026334A" w:rsidRDefault="00000000">
      <w:r w:rsidRPr="0026334A">
        <w:rPr>
          <w:rFonts w:ascii="Courier New" w:eastAsia="Courier New" w:hAnsi="Courier New"/>
          <w:sz w:val="14"/>
        </w:rPr>
        <w:t>{</w:t>
      </w:r>
      <w:r w:rsidRPr="0026334A">
        <w:rPr>
          <w:rFonts w:ascii="Courier New" w:eastAsia="Courier New" w:hAnsi="Courier New"/>
          <w:sz w:val="14"/>
        </w:rPr>
        <w:br/>
        <w:t xml:space="preserve">  "ZTA0108_ODATAL_ID": "WO",</w:t>
      </w:r>
      <w:r w:rsidRPr="0026334A">
        <w:rPr>
          <w:rFonts w:ascii="Courier New" w:eastAsia="Courier New" w:hAnsi="Courier New"/>
          <w:sz w:val="14"/>
        </w:rPr>
        <w:br/>
        <w:t xml:space="preserve">  "ZTA0108_ODATAL_TYPE": "E",</w:t>
      </w:r>
      <w:r w:rsidRPr="0026334A">
        <w:rPr>
          <w:rFonts w:ascii="Courier New" w:eastAsia="Courier New" w:hAnsi="Courier New"/>
          <w:sz w:val="14"/>
        </w:rPr>
        <w:br/>
        <w:t xml:space="preserve">  "ZTA0108_ODATAL_WORKORDER": "",</w:t>
      </w:r>
      <w:r w:rsidRPr="0026334A">
        <w:rPr>
          <w:rFonts w:ascii="Courier New" w:eastAsia="Courier New" w:hAnsi="Courier New"/>
          <w:sz w:val="14"/>
        </w:rPr>
        <w:br/>
        <w:t xml:space="preserve">  "ZTA0108_ODATAL_EXTERNAL_ID": "AB2",</w:t>
      </w:r>
      <w:r w:rsidRPr="0026334A">
        <w:rPr>
          <w:rFonts w:ascii="Courier New" w:eastAsia="Courier New" w:hAnsi="Courier New"/>
          <w:sz w:val="14"/>
        </w:rPr>
        <w:br/>
        <w:t xml:space="preserve">  "ZTA0108_ODATAL_ORIGIN_ID": "Fleetio",</w:t>
      </w:r>
      <w:r w:rsidRPr="0026334A">
        <w:rPr>
          <w:rFonts w:ascii="Courier New" w:eastAsia="Courier New" w:hAnsi="Courier New"/>
          <w:sz w:val="14"/>
        </w:rPr>
        <w:br/>
        <w:t xml:space="preserve">  "ZTA0108_ODATAL_MESSAGE": "Error during processing of BAPI methods",</w:t>
      </w:r>
      <w:r w:rsidRPr="0026334A">
        <w:rPr>
          <w:rFonts w:ascii="Courier New" w:eastAsia="Courier New" w:hAnsi="Courier New"/>
          <w:sz w:val="14"/>
        </w:rPr>
        <w:br/>
        <w:t xml:space="preserve">  "ZPMT_FLT_PRPO_STATUS": "ERROR",</w:t>
      </w:r>
      <w:r w:rsidRPr="0026334A">
        <w:rPr>
          <w:rFonts w:ascii="Courier New" w:eastAsia="Courier New" w:hAnsi="Courier New"/>
          <w:sz w:val="14"/>
        </w:rPr>
        <w:br/>
        <w:t xml:space="preserve">  "ZPMT_FLT_PRPO_CODE": "WO_ERROR",</w:t>
      </w:r>
      <w:r w:rsidRPr="0026334A">
        <w:rPr>
          <w:rFonts w:ascii="Courier New" w:eastAsia="Courier New" w:hAnsi="Courier New"/>
          <w:sz w:val="14"/>
        </w:rPr>
        <w:br/>
        <w:t xml:space="preserve">  "ZPMT_FLT_PRPO_MESSAGE_TEXT": "Error during processing of BAPI methods",</w:t>
      </w:r>
      <w:r w:rsidRPr="0026334A">
        <w:rPr>
          <w:rFonts w:ascii="Courier New" w:eastAsia="Courier New" w:hAnsi="Courier New"/>
          <w:sz w:val="14"/>
        </w:rPr>
        <w:br/>
        <w:t xml:space="preserve">  "PurchaseRequisitions": [],</w:t>
      </w:r>
      <w:r w:rsidRPr="0026334A">
        <w:rPr>
          <w:rFonts w:ascii="Courier New" w:eastAsia="Courier New" w:hAnsi="Courier New"/>
          <w:sz w:val="14"/>
        </w:rPr>
        <w:br/>
        <w:t xml:space="preserve">  "PurchaseOrders": []</w:t>
      </w:r>
      <w:r w:rsidRPr="0026334A">
        <w:rPr>
          <w:rFonts w:ascii="Courier New" w:eastAsia="Courier New" w:hAnsi="Courier New"/>
          <w:sz w:val="14"/>
        </w:rPr>
        <w:br/>
        <w:t>}</w:t>
      </w:r>
    </w:p>
    <w:p w14:paraId="18F8ABFE" w14:textId="77777777" w:rsidR="002815A0" w:rsidRDefault="00000000">
      <w:r>
        <w:rPr>
          <w:b/>
          <w:sz w:val="20"/>
        </w:rPr>
        <w:t>10. Error Handling and Reprocessing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43"/>
        <w:gridCol w:w="3398"/>
        <w:gridCol w:w="3072"/>
      </w:tblGrid>
      <w:tr w:rsidR="002815A0" w14:paraId="08A1C74F" w14:textId="77777777">
        <w:trPr>
          <w:jc w:val="center"/>
        </w:trPr>
        <w:tc>
          <w:tcPr>
            <w:tcW w:w="2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000000"/>
            <w:vAlign w:val="center"/>
          </w:tcPr>
          <w:p w14:paraId="16EADC15" w14:textId="77777777" w:rsidR="002815A0" w:rsidRDefault="00000000">
            <w:r>
              <w:rPr>
                <w:b/>
                <w:sz w:val="16"/>
              </w:rPr>
              <w:t>Case</w:t>
            </w:r>
          </w:p>
        </w:tc>
        <w:tc>
          <w:tcPr>
            <w:tcW w:w="388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000000"/>
            <w:vAlign w:val="center"/>
          </w:tcPr>
          <w:p w14:paraId="4B09DCEE" w14:textId="77777777" w:rsidR="002815A0" w:rsidRDefault="00000000">
            <w:r>
              <w:rPr>
                <w:b/>
                <w:sz w:val="16"/>
              </w:rPr>
              <w:t>Condition</w:t>
            </w:r>
          </w:p>
        </w:tc>
        <w:tc>
          <w:tcPr>
            <w:tcW w:w="388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000000"/>
            <w:vAlign w:val="center"/>
          </w:tcPr>
          <w:p w14:paraId="546D855B" w14:textId="77777777" w:rsidR="002815A0" w:rsidRDefault="00000000">
            <w:r>
              <w:rPr>
                <w:b/>
                <w:sz w:val="16"/>
              </w:rPr>
              <w:t>Expected Handling</w:t>
            </w:r>
          </w:p>
        </w:tc>
      </w:tr>
      <w:tr w:rsidR="002815A0" w14:paraId="3EBAE900" w14:textId="77777777">
        <w:trPr>
          <w:jc w:val="center"/>
        </w:trPr>
        <w:tc>
          <w:tcPr>
            <w:tcW w:w="2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167CD9C" w14:textId="77777777" w:rsidR="002815A0" w:rsidRDefault="00000000">
            <w:r>
              <w:rPr>
                <w:sz w:val="16"/>
              </w:rPr>
              <w:t>WO error</w:t>
            </w:r>
          </w:p>
        </w:tc>
        <w:tc>
          <w:tcPr>
            <w:tcW w:w="388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6479E15" w14:textId="77777777" w:rsidR="002815A0" w:rsidRPr="00912E58" w:rsidRDefault="00000000">
            <w:pPr>
              <w:rPr>
                <w:lang w:val="en-US"/>
              </w:rPr>
            </w:pPr>
            <w:r w:rsidRPr="00912E58">
              <w:rPr>
                <w:sz w:val="16"/>
                <w:lang w:val="en-US"/>
              </w:rPr>
              <w:t>BAPI_ALM_ORDER_MAINTAIN devuelve error.</w:t>
            </w:r>
          </w:p>
        </w:tc>
        <w:tc>
          <w:tcPr>
            <w:tcW w:w="388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4885F40" w14:textId="77777777" w:rsidR="002815A0" w:rsidRDefault="00000000">
            <w:r>
              <w:rPr>
                <w:sz w:val="16"/>
              </w:rPr>
              <w:t>Enviar TYPE = E y MESSAGE desde ZTA0108_ODATAL.</w:t>
            </w:r>
          </w:p>
        </w:tc>
      </w:tr>
      <w:tr w:rsidR="002815A0" w14:paraId="708E53DC" w14:textId="77777777">
        <w:trPr>
          <w:jc w:val="center"/>
        </w:trPr>
        <w:tc>
          <w:tcPr>
            <w:tcW w:w="2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23897B2B" w14:textId="77777777" w:rsidR="002815A0" w:rsidRDefault="00000000">
            <w:r>
              <w:rPr>
                <w:sz w:val="16"/>
              </w:rPr>
              <w:t>PR no elegible</w:t>
            </w:r>
          </w:p>
        </w:tc>
        <w:tc>
          <w:tcPr>
            <w:tcW w:w="388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6C46F61D" w14:textId="77777777" w:rsidR="002815A0" w:rsidRDefault="00000000">
            <w:r>
              <w:rPr>
                <w:sz w:val="16"/>
              </w:rPr>
              <w:t>Sin EBKN-AUFNR, planta inactiva o sin correlación Fleetio.</w:t>
            </w:r>
          </w:p>
        </w:tc>
        <w:tc>
          <w:tcPr>
            <w:tcW w:w="388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795C9A09" w14:textId="029771C6" w:rsidR="002815A0" w:rsidRDefault="00000000">
            <w:r>
              <w:rPr>
                <w:sz w:val="16"/>
              </w:rPr>
              <w:t xml:space="preserve">Ignorar; </w:t>
            </w:r>
          </w:p>
        </w:tc>
      </w:tr>
      <w:tr w:rsidR="002815A0" w14:paraId="206E8EE8" w14:textId="77777777">
        <w:trPr>
          <w:jc w:val="center"/>
        </w:trPr>
        <w:tc>
          <w:tcPr>
            <w:tcW w:w="2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F342439" w14:textId="77777777" w:rsidR="002815A0" w:rsidRDefault="00000000">
            <w:r>
              <w:rPr>
                <w:sz w:val="16"/>
              </w:rPr>
              <w:t>PO no elegible</w:t>
            </w:r>
          </w:p>
        </w:tc>
        <w:tc>
          <w:tcPr>
            <w:tcW w:w="388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E5E5794" w14:textId="77777777" w:rsidR="002815A0" w:rsidRDefault="00000000">
            <w:r>
              <w:rPr>
                <w:sz w:val="16"/>
              </w:rPr>
              <w:t>Sin EKKN-AUFNR o sin correlación Fleetio.</w:t>
            </w:r>
          </w:p>
        </w:tc>
        <w:tc>
          <w:tcPr>
            <w:tcW w:w="388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4529D6F" w14:textId="7C4E53E0" w:rsidR="002815A0" w:rsidRDefault="00000000">
            <w:r>
              <w:rPr>
                <w:sz w:val="16"/>
              </w:rPr>
              <w:t xml:space="preserve">Ignorar; </w:t>
            </w:r>
          </w:p>
        </w:tc>
      </w:tr>
      <w:tr w:rsidR="002815A0" w14:paraId="1D5C9A29" w14:textId="77777777">
        <w:trPr>
          <w:jc w:val="center"/>
        </w:trPr>
        <w:tc>
          <w:tcPr>
            <w:tcW w:w="2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4C6D1D31" w14:textId="77777777" w:rsidR="002815A0" w:rsidRDefault="00000000">
            <w:r>
              <w:rPr>
                <w:sz w:val="16"/>
              </w:rPr>
              <w:t>Entrega completa</w:t>
            </w:r>
          </w:p>
        </w:tc>
        <w:tc>
          <w:tcPr>
            <w:tcW w:w="388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1105C283" w14:textId="77777777" w:rsidR="002815A0" w:rsidRDefault="00000000">
            <w:r>
              <w:rPr>
                <w:sz w:val="16"/>
              </w:rPr>
              <w:t>EKPO-ELIKZ cambia a X.</w:t>
            </w:r>
          </w:p>
        </w:tc>
        <w:tc>
          <w:tcPr>
            <w:tcW w:w="388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2503C9AC" w14:textId="77777777" w:rsidR="002815A0" w:rsidRDefault="00000000">
            <w:r>
              <w:rPr>
                <w:sz w:val="16"/>
              </w:rPr>
              <w:t>Reenviar JSON con Action = COMPLETED y EKPO_ELIKZ = X.</w:t>
            </w:r>
          </w:p>
        </w:tc>
      </w:tr>
      <w:tr w:rsidR="002815A0" w14:paraId="1FBE527B" w14:textId="77777777">
        <w:trPr>
          <w:jc w:val="center"/>
        </w:trPr>
        <w:tc>
          <w:tcPr>
            <w:tcW w:w="2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492E619" w14:textId="77777777" w:rsidR="002815A0" w:rsidRDefault="00000000">
            <w:r>
              <w:rPr>
                <w:sz w:val="16"/>
              </w:rPr>
              <w:t>Error de envío</w:t>
            </w:r>
          </w:p>
        </w:tc>
        <w:tc>
          <w:tcPr>
            <w:tcW w:w="388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2920056" w14:textId="77777777" w:rsidR="002815A0" w:rsidRDefault="00000000">
            <w:r>
              <w:rPr>
                <w:sz w:val="16"/>
              </w:rPr>
              <w:t>Confluent/Bridge no disponible.</w:t>
            </w:r>
          </w:p>
        </w:tc>
        <w:tc>
          <w:tcPr>
            <w:tcW w:w="388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623A003" w14:textId="77777777" w:rsidR="002815A0" w:rsidRDefault="00000000">
            <w:r>
              <w:rPr>
                <w:sz w:val="16"/>
              </w:rPr>
              <w:t>Actualizar OUT_STATUS = ERROR/RETRY y guardar texto técnico.</w:t>
            </w:r>
          </w:p>
        </w:tc>
      </w:tr>
      <w:tr w:rsidR="002815A0" w14:paraId="699605BF" w14:textId="77777777">
        <w:trPr>
          <w:jc w:val="center"/>
        </w:trPr>
        <w:tc>
          <w:tcPr>
            <w:tcW w:w="2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636F05C8" w14:textId="77777777" w:rsidR="002815A0" w:rsidRDefault="00000000">
            <w:r>
              <w:rPr>
                <w:sz w:val="16"/>
              </w:rPr>
              <w:t>Evento duplicado</w:t>
            </w:r>
          </w:p>
        </w:tc>
        <w:tc>
          <w:tcPr>
            <w:tcW w:w="388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353DC657" w14:textId="77777777" w:rsidR="002815A0" w:rsidRDefault="00000000">
            <w:r>
              <w:rPr>
                <w:sz w:val="16"/>
              </w:rPr>
              <w:t>Mismo AUFNR + BANFN + BNFPO + EBELN + EBELP.</w:t>
            </w:r>
          </w:p>
        </w:tc>
        <w:tc>
          <w:tcPr>
            <w:tcW w:w="388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1DEEB4AD" w14:textId="258439E8" w:rsidR="002815A0" w:rsidRDefault="00000000">
            <w:r>
              <w:rPr>
                <w:sz w:val="16"/>
              </w:rPr>
              <w:t xml:space="preserve">Actualizar registro </w:t>
            </w:r>
          </w:p>
        </w:tc>
      </w:tr>
      <w:tr w:rsidR="002815A0" w14:paraId="295B3779" w14:textId="77777777">
        <w:trPr>
          <w:jc w:val="center"/>
        </w:trPr>
        <w:tc>
          <w:tcPr>
            <w:tcW w:w="2874" w:type="dxa"/>
          </w:tcPr>
          <w:p w14:paraId="3B67535E" w14:textId="77777777" w:rsidR="002815A0" w:rsidRDefault="00000000">
            <w:r>
              <w:t>Cambio de cantidad PO</w:t>
            </w:r>
          </w:p>
        </w:tc>
        <w:tc>
          <w:tcPr>
            <w:tcW w:w="2874" w:type="dxa"/>
          </w:tcPr>
          <w:p w14:paraId="05F614F8" w14:textId="77777777" w:rsidR="002815A0" w:rsidRDefault="00000000">
            <w:r>
              <w:t>EKPO-MENGE, EKPO-NETPR o EKPO-NETWR cambia.</w:t>
            </w:r>
          </w:p>
        </w:tc>
        <w:tc>
          <w:tcPr>
            <w:tcW w:w="2874" w:type="dxa"/>
          </w:tcPr>
          <w:p w14:paraId="4C8F1D13" w14:textId="77777777" w:rsidR="002815A0" w:rsidRDefault="00000000">
            <w:r>
              <w:t>Reenviar JSON con Action = UPDATED y valores actualizados.</w:t>
            </w:r>
          </w:p>
        </w:tc>
      </w:tr>
      <w:tr w:rsidR="002815A0" w14:paraId="45C992C8" w14:textId="77777777">
        <w:trPr>
          <w:jc w:val="center"/>
        </w:trPr>
        <w:tc>
          <w:tcPr>
            <w:tcW w:w="2874" w:type="dxa"/>
          </w:tcPr>
          <w:p w14:paraId="2B6BE112" w14:textId="77777777" w:rsidR="002815A0" w:rsidRDefault="00000000">
            <w:r>
              <w:t>Borrado de posición PO</w:t>
            </w:r>
          </w:p>
        </w:tc>
        <w:tc>
          <w:tcPr>
            <w:tcW w:w="2874" w:type="dxa"/>
          </w:tcPr>
          <w:p w14:paraId="64A62749" w14:textId="77777777" w:rsidR="002815A0" w:rsidRDefault="00000000">
            <w:r>
              <w:t>EKPO-LOEKZ se llena.</w:t>
            </w:r>
          </w:p>
        </w:tc>
        <w:tc>
          <w:tcPr>
            <w:tcW w:w="2874" w:type="dxa"/>
          </w:tcPr>
          <w:p w14:paraId="553DFAC1" w14:textId="77777777" w:rsidR="002815A0" w:rsidRDefault="00000000">
            <w:r>
              <w:t>Reenviar JSON con Action = DELETED y EKPO_LOEKZ.</w:t>
            </w:r>
          </w:p>
        </w:tc>
      </w:tr>
    </w:tbl>
    <w:p w14:paraId="6110E63C" w14:textId="77777777" w:rsidR="002815A0" w:rsidRDefault="00000000">
      <w:pPr>
        <w:rPr>
          <w:b/>
          <w:sz w:val="20"/>
        </w:rPr>
      </w:pPr>
      <w:r>
        <w:rPr>
          <w:b/>
          <w:sz w:val="20"/>
        </w:rPr>
        <w:t>11. Minimum Test Scenarios</w:t>
      </w:r>
    </w:p>
    <w:p w14:paraId="236D63D4" w14:textId="77777777" w:rsidR="003B63B8" w:rsidRDefault="003B63B8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28"/>
        <w:gridCol w:w="1936"/>
        <w:gridCol w:w="2606"/>
        <w:gridCol w:w="2443"/>
      </w:tblGrid>
      <w:tr w:rsidR="002815A0" w14:paraId="7D2B1427" w14:textId="77777777">
        <w:trPr>
          <w:jc w:val="center"/>
        </w:trPr>
        <w:tc>
          <w:tcPr>
            <w:tcW w:w="115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000000"/>
            <w:vAlign w:val="center"/>
          </w:tcPr>
          <w:p w14:paraId="605D74FF" w14:textId="77777777" w:rsidR="002815A0" w:rsidRDefault="00000000">
            <w:r>
              <w:rPr>
                <w:b/>
                <w:sz w:val="14"/>
              </w:rPr>
              <w:t>Scenario</w:t>
            </w:r>
          </w:p>
        </w:tc>
        <w:tc>
          <w:tcPr>
            <w:tcW w:w="244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000000"/>
            <w:vAlign w:val="center"/>
          </w:tcPr>
          <w:p w14:paraId="7C5E355F" w14:textId="77777777" w:rsidR="002815A0" w:rsidRDefault="00000000">
            <w:r>
              <w:rPr>
                <w:b/>
                <w:sz w:val="14"/>
              </w:rPr>
              <w:t>Description</w:t>
            </w:r>
          </w:p>
        </w:tc>
        <w:tc>
          <w:tcPr>
            <w:tcW w:w="331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000000"/>
            <w:vAlign w:val="center"/>
          </w:tcPr>
          <w:p w14:paraId="45327C71" w14:textId="77777777" w:rsidR="002815A0" w:rsidRDefault="00000000">
            <w:r>
              <w:rPr>
                <w:b/>
                <w:sz w:val="14"/>
              </w:rPr>
              <w:t>Input / Condition</w:t>
            </w:r>
          </w:p>
        </w:tc>
        <w:tc>
          <w:tcPr>
            <w:tcW w:w="30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000000"/>
            <w:vAlign w:val="center"/>
          </w:tcPr>
          <w:p w14:paraId="3CDCC980" w14:textId="77777777" w:rsidR="002815A0" w:rsidRDefault="00000000">
            <w:r>
              <w:rPr>
                <w:b/>
                <w:sz w:val="14"/>
              </w:rPr>
              <w:t>Expected Result</w:t>
            </w:r>
          </w:p>
        </w:tc>
      </w:tr>
      <w:tr w:rsidR="002815A0" w14:paraId="3211B521" w14:textId="77777777">
        <w:trPr>
          <w:jc w:val="center"/>
        </w:trPr>
        <w:tc>
          <w:tcPr>
            <w:tcW w:w="115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8B12881" w14:textId="77777777" w:rsidR="002815A0" w:rsidRDefault="00000000">
            <w:r>
              <w:rPr>
                <w:sz w:val="14"/>
              </w:rPr>
              <w:lastRenderedPageBreak/>
              <w:t>TS-01</w:t>
            </w:r>
          </w:p>
        </w:tc>
        <w:tc>
          <w:tcPr>
            <w:tcW w:w="244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F6BE54F" w14:textId="77777777" w:rsidR="002815A0" w:rsidRDefault="00000000">
            <w:r>
              <w:rPr>
                <w:sz w:val="14"/>
              </w:rPr>
              <w:t>WO creada correctamente</w:t>
            </w:r>
          </w:p>
        </w:tc>
        <w:tc>
          <w:tcPr>
            <w:tcW w:w="331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948D8B3" w14:textId="77777777" w:rsidR="002815A0" w:rsidRPr="00912E58" w:rsidRDefault="00000000">
            <w:pPr>
              <w:rPr>
                <w:lang w:val="en-US"/>
              </w:rPr>
            </w:pPr>
            <w:r w:rsidRPr="00912E58">
              <w:rPr>
                <w:sz w:val="14"/>
                <w:lang w:val="en-US"/>
              </w:rPr>
              <w:t>ZTA0108_ODATAL TYPE = S con WORKORDER.</w:t>
            </w:r>
          </w:p>
        </w:tc>
        <w:tc>
          <w:tcPr>
            <w:tcW w:w="30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AAE0C10" w14:textId="77777777" w:rsidR="002815A0" w:rsidRDefault="00000000">
            <w:r>
              <w:rPr>
                <w:sz w:val="14"/>
              </w:rPr>
              <w:t>JSON contiene WO_CREATED y AUFNR.</w:t>
            </w:r>
          </w:p>
        </w:tc>
      </w:tr>
      <w:tr w:rsidR="002815A0" w14:paraId="6E93D88F" w14:textId="77777777">
        <w:trPr>
          <w:jc w:val="center"/>
        </w:trPr>
        <w:tc>
          <w:tcPr>
            <w:tcW w:w="115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6C5E7B5E" w14:textId="77777777" w:rsidR="002815A0" w:rsidRDefault="00000000">
            <w:r>
              <w:rPr>
                <w:sz w:val="14"/>
              </w:rPr>
              <w:t>TS-02</w:t>
            </w:r>
          </w:p>
        </w:tc>
        <w:tc>
          <w:tcPr>
            <w:tcW w:w="244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7FAFB0D1" w14:textId="77777777" w:rsidR="002815A0" w:rsidRDefault="00000000">
            <w:r>
              <w:rPr>
                <w:sz w:val="14"/>
              </w:rPr>
              <w:t>WO con error</w:t>
            </w:r>
          </w:p>
        </w:tc>
        <w:tc>
          <w:tcPr>
            <w:tcW w:w="331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121F42E1" w14:textId="77777777" w:rsidR="002815A0" w:rsidRDefault="00000000">
            <w:r>
              <w:rPr>
                <w:sz w:val="14"/>
              </w:rPr>
              <w:t>ZTA0108_ODATAL TYPE = E con MESSAGE.</w:t>
            </w:r>
          </w:p>
        </w:tc>
        <w:tc>
          <w:tcPr>
            <w:tcW w:w="30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54557C71" w14:textId="77777777" w:rsidR="002815A0" w:rsidRDefault="00000000">
            <w:r>
              <w:rPr>
                <w:sz w:val="14"/>
              </w:rPr>
              <w:t>JSON contiene WO_ERROR y mensaje BAPI.</w:t>
            </w:r>
          </w:p>
        </w:tc>
      </w:tr>
      <w:tr w:rsidR="002815A0" w:rsidRPr="0026334A" w14:paraId="42669AB4" w14:textId="77777777">
        <w:trPr>
          <w:jc w:val="center"/>
        </w:trPr>
        <w:tc>
          <w:tcPr>
            <w:tcW w:w="115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8E7DA2A" w14:textId="77777777" w:rsidR="002815A0" w:rsidRDefault="00000000">
            <w:r>
              <w:rPr>
                <w:sz w:val="14"/>
              </w:rPr>
              <w:t>TS-03</w:t>
            </w:r>
          </w:p>
        </w:tc>
        <w:tc>
          <w:tcPr>
            <w:tcW w:w="244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1A94C9C" w14:textId="77777777" w:rsidR="002815A0" w:rsidRDefault="00000000">
            <w:r>
              <w:rPr>
                <w:sz w:val="14"/>
              </w:rPr>
              <w:t>PR creada desde WO Fleetio</w:t>
            </w:r>
          </w:p>
        </w:tc>
        <w:tc>
          <w:tcPr>
            <w:tcW w:w="331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6ECBDDC" w14:textId="77777777" w:rsidR="002815A0" w:rsidRDefault="00000000">
            <w:r>
              <w:rPr>
                <w:sz w:val="14"/>
              </w:rPr>
              <w:t>PR con EBKN-AUFNR y planta activa.</w:t>
            </w:r>
          </w:p>
        </w:tc>
        <w:tc>
          <w:tcPr>
            <w:tcW w:w="30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33C7BD0" w14:textId="77777777" w:rsidR="002815A0" w:rsidRPr="00912E58" w:rsidRDefault="00000000">
            <w:pPr>
              <w:rPr>
                <w:lang w:val="en-US"/>
              </w:rPr>
            </w:pPr>
            <w:r w:rsidRPr="00912E58">
              <w:rPr>
                <w:sz w:val="14"/>
                <w:lang w:val="en-US"/>
              </w:rPr>
              <w:t>ZPMT_FLT_PRPO = PR_CREATED; JSON con PR.</w:t>
            </w:r>
          </w:p>
        </w:tc>
      </w:tr>
      <w:tr w:rsidR="002815A0" w14:paraId="69B58F97" w14:textId="77777777">
        <w:trPr>
          <w:jc w:val="center"/>
        </w:trPr>
        <w:tc>
          <w:tcPr>
            <w:tcW w:w="115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7549B173" w14:textId="77777777" w:rsidR="002815A0" w:rsidRDefault="00000000">
            <w:r>
              <w:rPr>
                <w:sz w:val="14"/>
              </w:rPr>
              <w:t>TS-04</w:t>
            </w:r>
          </w:p>
        </w:tc>
        <w:tc>
          <w:tcPr>
            <w:tcW w:w="244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27297341" w14:textId="77777777" w:rsidR="002815A0" w:rsidRDefault="00000000">
            <w:r>
              <w:rPr>
                <w:sz w:val="14"/>
              </w:rPr>
              <w:t>PR sin AUFNR</w:t>
            </w:r>
          </w:p>
        </w:tc>
        <w:tc>
          <w:tcPr>
            <w:tcW w:w="331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7C373C6E" w14:textId="77777777" w:rsidR="002815A0" w:rsidRDefault="00000000">
            <w:r>
              <w:rPr>
                <w:sz w:val="14"/>
              </w:rPr>
              <w:t>PR no imputada a orden.</w:t>
            </w:r>
          </w:p>
        </w:tc>
        <w:tc>
          <w:tcPr>
            <w:tcW w:w="30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6E165486" w14:textId="77777777" w:rsidR="002815A0" w:rsidRDefault="00000000">
            <w:r>
              <w:rPr>
                <w:sz w:val="14"/>
              </w:rPr>
              <w:t>Se ignora; no bloquea SAP.</w:t>
            </w:r>
          </w:p>
        </w:tc>
      </w:tr>
      <w:tr w:rsidR="002815A0" w14:paraId="340498DB" w14:textId="77777777">
        <w:trPr>
          <w:jc w:val="center"/>
        </w:trPr>
        <w:tc>
          <w:tcPr>
            <w:tcW w:w="115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55277E2" w14:textId="77777777" w:rsidR="002815A0" w:rsidRDefault="00000000">
            <w:r>
              <w:rPr>
                <w:sz w:val="14"/>
              </w:rPr>
              <w:t>TS-05</w:t>
            </w:r>
          </w:p>
        </w:tc>
        <w:tc>
          <w:tcPr>
            <w:tcW w:w="244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7CE05BF" w14:textId="77777777" w:rsidR="002815A0" w:rsidRDefault="00000000">
            <w:r>
              <w:rPr>
                <w:sz w:val="14"/>
              </w:rPr>
              <w:t>PO creada desde PR</w:t>
            </w:r>
          </w:p>
        </w:tc>
        <w:tc>
          <w:tcPr>
            <w:tcW w:w="331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5BF58EA" w14:textId="77777777" w:rsidR="002815A0" w:rsidRDefault="00000000">
            <w:r>
              <w:rPr>
                <w:sz w:val="14"/>
              </w:rPr>
              <w:t>Compras convierte PR en PO.</w:t>
            </w:r>
          </w:p>
        </w:tc>
        <w:tc>
          <w:tcPr>
            <w:tcW w:w="30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8C2CB79" w14:textId="77777777" w:rsidR="002815A0" w:rsidRDefault="00000000">
            <w:r>
              <w:rPr>
                <w:sz w:val="14"/>
              </w:rPr>
              <w:t>ZPMT_FLT_PRPO actualiza EBELN/EBELP y PO_CREATED.</w:t>
            </w:r>
          </w:p>
        </w:tc>
      </w:tr>
      <w:tr w:rsidR="002815A0" w14:paraId="249E4F40" w14:textId="77777777">
        <w:trPr>
          <w:jc w:val="center"/>
        </w:trPr>
        <w:tc>
          <w:tcPr>
            <w:tcW w:w="115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2F68D05E" w14:textId="77777777" w:rsidR="002815A0" w:rsidRDefault="00000000">
            <w:r>
              <w:rPr>
                <w:sz w:val="14"/>
              </w:rPr>
              <w:t>TS-06</w:t>
            </w:r>
          </w:p>
        </w:tc>
        <w:tc>
          <w:tcPr>
            <w:tcW w:w="244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630E7293" w14:textId="77777777" w:rsidR="002815A0" w:rsidRDefault="00000000">
            <w:r>
              <w:rPr>
                <w:sz w:val="14"/>
              </w:rPr>
              <w:t>PO entregada completamente</w:t>
            </w:r>
          </w:p>
        </w:tc>
        <w:tc>
          <w:tcPr>
            <w:tcW w:w="331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3C4E55BB" w14:textId="77777777" w:rsidR="002815A0" w:rsidRDefault="00000000">
            <w:r>
              <w:rPr>
                <w:sz w:val="14"/>
              </w:rPr>
              <w:t>SAP actualiza EKPO-ELIKZ = X.</w:t>
            </w:r>
          </w:p>
        </w:tc>
        <w:tc>
          <w:tcPr>
            <w:tcW w:w="30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243BC917" w14:textId="77777777" w:rsidR="002815A0" w:rsidRDefault="00000000">
            <w:r>
              <w:rPr>
                <w:sz w:val="14"/>
              </w:rPr>
              <w:t>JSON contiene Action = COMPLETED y EKPO_ELIKZ = X.</w:t>
            </w:r>
          </w:p>
        </w:tc>
      </w:tr>
      <w:tr w:rsidR="002815A0" w14:paraId="0F270CBB" w14:textId="77777777">
        <w:trPr>
          <w:jc w:val="center"/>
        </w:trPr>
        <w:tc>
          <w:tcPr>
            <w:tcW w:w="115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8530032" w14:textId="77777777" w:rsidR="002815A0" w:rsidRDefault="00000000">
            <w:r>
              <w:rPr>
                <w:sz w:val="14"/>
              </w:rPr>
              <w:t>TS-07</w:t>
            </w:r>
          </w:p>
        </w:tc>
        <w:tc>
          <w:tcPr>
            <w:tcW w:w="244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33B75F9" w14:textId="77777777" w:rsidR="002815A0" w:rsidRDefault="00000000">
            <w:r>
              <w:rPr>
                <w:sz w:val="14"/>
              </w:rPr>
              <w:t>Múltiples posiciones</w:t>
            </w:r>
          </w:p>
        </w:tc>
        <w:tc>
          <w:tcPr>
            <w:tcW w:w="331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B29BC4E" w14:textId="77777777" w:rsidR="002815A0" w:rsidRDefault="00000000">
            <w:r>
              <w:rPr>
                <w:sz w:val="14"/>
              </w:rPr>
              <w:t>Varias posiciones ligadas al mismo AUFNR.</w:t>
            </w:r>
          </w:p>
        </w:tc>
        <w:tc>
          <w:tcPr>
            <w:tcW w:w="30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B29D6EC" w14:textId="77777777" w:rsidR="002815A0" w:rsidRDefault="00000000">
            <w:r>
              <w:rPr>
                <w:sz w:val="14"/>
              </w:rPr>
              <w:t>JSON incluye todas las posiciones aplicables.</w:t>
            </w:r>
          </w:p>
        </w:tc>
      </w:tr>
      <w:tr w:rsidR="002815A0" w14:paraId="211E0430" w14:textId="77777777">
        <w:trPr>
          <w:jc w:val="center"/>
        </w:trPr>
        <w:tc>
          <w:tcPr>
            <w:tcW w:w="115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6820121C" w14:textId="77777777" w:rsidR="002815A0" w:rsidRDefault="00000000">
            <w:r>
              <w:rPr>
                <w:sz w:val="14"/>
              </w:rPr>
              <w:t>TS-08</w:t>
            </w:r>
          </w:p>
        </w:tc>
        <w:tc>
          <w:tcPr>
            <w:tcW w:w="244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3163B482" w14:textId="77777777" w:rsidR="002815A0" w:rsidRDefault="00000000">
            <w:r>
              <w:rPr>
                <w:sz w:val="14"/>
              </w:rPr>
              <w:t>Borrado PR/PO</w:t>
            </w:r>
          </w:p>
        </w:tc>
        <w:tc>
          <w:tcPr>
            <w:tcW w:w="331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5910AE20" w14:textId="77777777" w:rsidR="002815A0" w:rsidRDefault="00000000">
            <w:r>
              <w:rPr>
                <w:sz w:val="14"/>
              </w:rPr>
              <w:t>EBAN-LOEKZ o EKPO-LOEKZ lleno.</w:t>
            </w:r>
          </w:p>
        </w:tc>
        <w:tc>
          <w:tcPr>
            <w:tcW w:w="30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6FF4E5BA" w14:textId="77777777" w:rsidR="002815A0" w:rsidRDefault="00000000">
            <w:r>
              <w:rPr>
                <w:sz w:val="14"/>
              </w:rPr>
              <w:t>Enviar Action = DELETED.</w:t>
            </w:r>
          </w:p>
        </w:tc>
      </w:tr>
      <w:tr w:rsidR="002815A0" w14:paraId="4A9BD365" w14:textId="77777777">
        <w:trPr>
          <w:jc w:val="center"/>
        </w:trPr>
        <w:tc>
          <w:tcPr>
            <w:tcW w:w="115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7936368" w14:textId="77777777" w:rsidR="002815A0" w:rsidRDefault="00000000">
            <w:r>
              <w:rPr>
                <w:sz w:val="14"/>
              </w:rPr>
              <w:t>TS-09</w:t>
            </w:r>
          </w:p>
        </w:tc>
        <w:tc>
          <w:tcPr>
            <w:tcW w:w="244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C594894" w14:textId="77777777" w:rsidR="002815A0" w:rsidRDefault="00000000">
            <w:r>
              <w:rPr>
                <w:sz w:val="14"/>
              </w:rPr>
              <w:t>Error en Bridge</w:t>
            </w:r>
          </w:p>
        </w:tc>
        <w:tc>
          <w:tcPr>
            <w:tcW w:w="331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842074B" w14:textId="77777777" w:rsidR="002815A0" w:rsidRDefault="00000000">
            <w:r>
              <w:rPr>
                <w:sz w:val="14"/>
              </w:rPr>
              <w:t>Falla envío a Confluent.</w:t>
            </w:r>
          </w:p>
        </w:tc>
        <w:tc>
          <w:tcPr>
            <w:tcW w:w="30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81EA48E" w14:textId="77777777" w:rsidR="002815A0" w:rsidRDefault="00000000">
            <w:r>
              <w:rPr>
                <w:sz w:val="14"/>
              </w:rPr>
              <w:t>OUT_STATUS = ERROR/RETRY.</w:t>
            </w:r>
          </w:p>
        </w:tc>
      </w:tr>
      <w:tr w:rsidR="002815A0" w14:paraId="6C3E58DC" w14:textId="77777777">
        <w:trPr>
          <w:jc w:val="center"/>
        </w:trPr>
        <w:tc>
          <w:tcPr>
            <w:tcW w:w="2156" w:type="dxa"/>
          </w:tcPr>
          <w:p w14:paraId="5709B49D" w14:textId="77777777" w:rsidR="002815A0" w:rsidRDefault="00000000">
            <w:r>
              <w:t>TS-10</w:t>
            </w:r>
          </w:p>
        </w:tc>
        <w:tc>
          <w:tcPr>
            <w:tcW w:w="2156" w:type="dxa"/>
          </w:tcPr>
          <w:p w14:paraId="2A62CC98" w14:textId="77777777" w:rsidR="002815A0" w:rsidRDefault="00000000">
            <w:r>
              <w:t>Cantidad PO modificada</w:t>
            </w:r>
          </w:p>
        </w:tc>
        <w:tc>
          <w:tcPr>
            <w:tcW w:w="2156" w:type="dxa"/>
          </w:tcPr>
          <w:p w14:paraId="2B4FA9BA" w14:textId="77777777" w:rsidR="002815A0" w:rsidRDefault="00000000">
            <w:r>
              <w:t>EKPO-MENGE cambia después de crear la PO.</w:t>
            </w:r>
          </w:p>
        </w:tc>
        <w:tc>
          <w:tcPr>
            <w:tcW w:w="2156" w:type="dxa"/>
          </w:tcPr>
          <w:p w14:paraId="2A2F1B7D" w14:textId="77777777" w:rsidR="002815A0" w:rsidRDefault="00000000">
            <w:r>
              <w:t>JSON contiene Action = UPDATED y nueva EKPO_MENGE.</w:t>
            </w:r>
          </w:p>
        </w:tc>
      </w:tr>
      <w:tr w:rsidR="002815A0" w14:paraId="52246A9F" w14:textId="77777777">
        <w:trPr>
          <w:jc w:val="center"/>
        </w:trPr>
        <w:tc>
          <w:tcPr>
            <w:tcW w:w="2156" w:type="dxa"/>
          </w:tcPr>
          <w:p w14:paraId="2EE3D095" w14:textId="77777777" w:rsidR="002815A0" w:rsidRDefault="00000000">
            <w:r>
              <w:t>TS-11</w:t>
            </w:r>
          </w:p>
        </w:tc>
        <w:tc>
          <w:tcPr>
            <w:tcW w:w="2156" w:type="dxa"/>
          </w:tcPr>
          <w:p w14:paraId="74C5A3E4" w14:textId="77777777" w:rsidR="002815A0" w:rsidRDefault="00000000">
            <w:r>
              <w:t>Borrado de posición PO</w:t>
            </w:r>
          </w:p>
        </w:tc>
        <w:tc>
          <w:tcPr>
            <w:tcW w:w="2156" w:type="dxa"/>
          </w:tcPr>
          <w:p w14:paraId="5D2D51C5" w14:textId="77777777" w:rsidR="002815A0" w:rsidRDefault="00000000">
            <w:r>
              <w:t>EKPO-LOEKZ se llena.</w:t>
            </w:r>
          </w:p>
        </w:tc>
        <w:tc>
          <w:tcPr>
            <w:tcW w:w="2156" w:type="dxa"/>
          </w:tcPr>
          <w:p w14:paraId="2EA6DACB" w14:textId="77777777" w:rsidR="002815A0" w:rsidRDefault="00000000">
            <w:r>
              <w:t>JSON contiene Action = DELETED y EKPO_LOEKZ.</w:t>
            </w:r>
          </w:p>
        </w:tc>
      </w:tr>
    </w:tbl>
    <w:p w14:paraId="1316F723" w14:textId="77777777" w:rsidR="003B63B8" w:rsidRDefault="003B63B8" w:rsidP="003B63B8">
      <w:pPr>
        <w:pStyle w:val="Heading2"/>
        <w:numPr>
          <w:ilvl w:val="0"/>
          <w:numId w:val="0"/>
        </w:numPr>
        <w:ind w:left="540"/>
      </w:pPr>
    </w:p>
    <w:p w14:paraId="3A1D9585" w14:textId="77777777" w:rsidR="002815A0" w:rsidRDefault="00000000">
      <w:pPr>
        <w:pStyle w:val="Heading1"/>
      </w:pPr>
      <w:r>
        <w:lastRenderedPageBreak/>
        <w:t>Additional Requirements</w:t>
      </w:r>
    </w:p>
    <w:p w14:paraId="445C6F76" w14:textId="77777777" w:rsidR="002815A0" w:rsidRDefault="00000000">
      <w:pPr>
        <w:pStyle w:val="Heading1"/>
      </w:pPr>
      <w:r>
        <w:lastRenderedPageBreak/>
        <w:t>Glossary of Concepts</w:t>
      </w:r>
    </w:p>
    <w:p w14:paraId="292CD6C3" w14:textId="77777777" w:rsidR="002815A0" w:rsidRDefault="00000000">
      <w:pPr>
        <w:pStyle w:val="Heading2"/>
      </w:pPr>
      <w:r>
        <w:t>List of concepts: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36"/>
        <w:gridCol w:w="5877"/>
      </w:tblGrid>
      <w:tr w:rsidR="002815A0" w14:paraId="683540C0" w14:textId="77777777">
        <w:trPr>
          <w:jc w:val="center"/>
        </w:trPr>
        <w:tc>
          <w:tcPr>
            <w:tcW w:w="28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000000"/>
            <w:vAlign w:val="center"/>
          </w:tcPr>
          <w:p w14:paraId="3837C8F6" w14:textId="77777777" w:rsidR="002815A0" w:rsidRDefault="00000000">
            <w:r>
              <w:rPr>
                <w:b/>
                <w:sz w:val="16"/>
              </w:rPr>
              <w:t>Concept</w:t>
            </w:r>
          </w:p>
        </w:tc>
        <w:tc>
          <w:tcPr>
            <w:tcW w:w="691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000000"/>
            <w:vAlign w:val="center"/>
          </w:tcPr>
          <w:p w14:paraId="4F256234" w14:textId="77777777" w:rsidR="002815A0" w:rsidRDefault="00000000">
            <w:r>
              <w:rPr>
                <w:b/>
                <w:sz w:val="16"/>
              </w:rPr>
              <w:t>Definition</w:t>
            </w:r>
          </w:p>
        </w:tc>
      </w:tr>
      <w:tr w:rsidR="002815A0" w:rsidRPr="0026334A" w14:paraId="496702BA" w14:textId="77777777">
        <w:trPr>
          <w:jc w:val="center"/>
        </w:trPr>
        <w:tc>
          <w:tcPr>
            <w:tcW w:w="28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E01FA1D" w14:textId="77777777" w:rsidR="002815A0" w:rsidRDefault="00000000">
            <w:r>
              <w:rPr>
                <w:sz w:val="16"/>
              </w:rPr>
              <w:t>AUFNR</w:t>
            </w:r>
          </w:p>
        </w:tc>
        <w:tc>
          <w:tcPr>
            <w:tcW w:w="691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CE507C0" w14:textId="77777777" w:rsidR="002815A0" w:rsidRPr="0026334A" w:rsidRDefault="00000000">
            <w:pPr>
              <w:rPr>
                <w:lang w:val="en-US"/>
              </w:rPr>
            </w:pPr>
            <w:r w:rsidRPr="0026334A">
              <w:rPr>
                <w:sz w:val="16"/>
                <w:lang w:val="en-US"/>
              </w:rPr>
              <w:t>Número de Work Order SAP.</w:t>
            </w:r>
          </w:p>
        </w:tc>
      </w:tr>
      <w:tr w:rsidR="002815A0" w14:paraId="32555CAE" w14:textId="77777777">
        <w:trPr>
          <w:jc w:val="center"/>
        </w:trPr>
        <w:tc>
          <w:tcPr>
            <w:tcW w:w="28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0FE07955" w14:textId="77777777" w:rsidR="002815A0" w:rsidRDefault="00000000">
            <w:r>
              <w:rPr>
                <w:sz w:val="16"/>
              </w:rPr>
              <w:t>PR / BANFN</w:t>
            </w:r>
          </w:p>
        </w:tc>
        <w:tc>
          <w:tcPr>
            <w:tcW w:w="691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319B6A9A" w14:textId="77777777" w:rsidR="002815A0" w:rsidRDefault="00000000">
            <w:r>
              <w:rPr>
                <w:sz w:val="16"/>
              </w:rPr>
              <w:t>Número de Purchase Requisition.</w:t>
            </w:r>
          </w:p>
        </w:tc>
      </w:tr>
      <w:tr w:rsidR="002815A0" w14:paraId="56D48ED2" w14:textId="77777777">
        <w:trPr>
          <w:jc w:val="center"/>
        </w:trPr>
        <w:tc>
          <w:tcPr>
            <w:tcW w:w="28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FD144AC" w14:textId="77777777" w:rsidR="002815A0" w:rsidRDefault="00000000">
            <w:r>
              <w:rPr>
                <w:sz w:val="16"/>
              </w:rPr>
              <w:t>PO / EBELN</w:t>
            </w:r>
          </w:p>
        </w:tc>
        <w:tc>
          <w:tcPr>
            <w:tcW w:w="691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A443C92" w14:textId="77777777" w:rsidR="002815A0" w:rsidRDefault="00000000">
            <w:r>
              <w:rPr>
                <w:sz w:val="16"/>
              </w:rPr>
              <w:t>Número de Purchase Order.</w:t>
            </w:r>
          </w:p>
        </w:tc>
      </w:tr>
      <w:tr w:rsidR="002815A0" w14:paraId="26BFDB7D" w14:textId="77777777">
        <w:trPr>
          <w:jc w:val="center"/>
        </w:trPr>
        <w:tc>
          <w:tcPr>
            <w:tcW w:w="28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3377E9B4" w14:textId="77777777" w:rsidR="002815A0" w:rsidRDefault="00000000">
            <w:r>
              <w:rPr>
                <w:sz w:val="16"/>
              </w:rPr>
              <w:t>BNFPO</w:t>
            </w:r>
          </w:p>
        </w:tc>
        <w:tc>
          <w:tcPr>
            <w:tcW w:w="691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1A4D68F2" w14:textId="77777777" w:rsidR="002815A0" w:rsidRDefault="00000000">
            <w:r>
              <w:rPr>
                <w:sz w:val="16"/>
              </w:rPr>
              <w:t>Posición de Purchase Requisition.</w:t>
            </w:r>
          </w:p>
        </w:tc>
      </w:tr>
      <w:tr w:rsidR="002815A0" w14:paraId="29A79498" w14:textId="77777777">
        <w:trPr>
          <w:jc w:val="center"/>
        </w:trPr>
        <w:tc>
          <w:tcPr>
            <w:tcW w:w="28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9542081" w14:textId="77777777" w:rsidR="002815A0" w:rsidRDefault="00000000">
            <w:r>
              <w:rPr>
                <w:sz w:val="16"/>
              </w:rPr>
              <w:t>EBELP</w:t>
            </w:r>
          </w:p>
        </w:tc>
        <w:tc>
          <w:tcPr>
            <w:tcW w:w="691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B6FC364" w14:textId="77777777" w:rsidR="002815A0" w:rsidRDefault="00000000">
            <w:r>
              <w:rPr>
                <w:sz w:val="16"/>
              </w:rPr>
              <w:t>Posición de Purchase Order.</w:t>
            </w:r>
          </w:p>
        </w:tc>
      </w:tr>
      <w:tr w:rsidR="002815A0" w14:paraId="2A6772EF" w14:textId="77777777">
        <w:trPr>
          <w:jc w:val="center"/>
        </w:trPr>
        <w:tc>
          <w:tcPr>
            <w:tcW w:w="28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1CFC46B7" w14:textId="77777777" w:rsidR="002815A0" w:rsidRDefault="00000000">
            <w:r>
              <w:rPr>
                <w:sz w:val="16"/>
              </w:rPr>
              <w:t>ME_REQ_POSTED</w:t>
            </w:r>
          </w:p>
        </w:tc>
        <w:tc>
          <w:tcPr>
            <w:tcW w:w="691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15319680" w14:textId="77777777" w:rsidR="002815A0" w:rsidRDefault="00000000">
            <w:r>
              <w:rPr>
                <w:sz w:val="16"/>
              </w:rPr>
              <w:t>BAdI estándar para capturar PR después del guardado.</w:t>
            </w:r>
          </w:p>
        </w:tc>
      </w:tr>
      <w:tr w:rsidR="002815A0" w14:paraId="02A6AEC9" w14:textId="77777777">
        <w:trPr>
          <w:jc w:val="center"/>
        </w:trPr>
        <w:tc>
          <w:tcPr>
            <w:tcW w:w="28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DB10AC5" w14:textId="77777777" w:rsidR="002815A0" w:rsidRDefault="00000000">
            <w:r>
              <w:rPr>
                <w:sz w:val="16"/>
              </w:rPr>
              <w:t>ME_PURCHDOC_POSTED</w:t>
            </w:r>
          </w:p>
        </w:tc>
        <w:tc>
          <w:tcPr>
            <w:tcW w:w="691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BF72080" w14:textId="77777777" w:rsidR="002815A0" w:rsidRDefault="00000000">
            <w:r>
              <w:rPr>
                <w:sz w:val="16"/>
              </w:rPr>
              <w:t>BAdI estándar para capturar PO después del guardado.</w:t>
            </w:r>
          </w:p>
        </w:tc>
      </w:tr>
      <w:tr w:rsidR="002815A0" w14:paraId="7490EFA1" w14:textId="77777777">
        <w:trPr>
          <w:jc w:val="center"/>
        </w:trPr>
        <w:tc>
          <w:tcPr>
            <w:tcW w:w="28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4F8C183B" w14:textId="77777777" w:rsidR="002815A0" w:rsidRDefault="00000000">
            <w:r>
              <w:rPr>
                <w:sz w:val="16"/>
              </w:rPr>
              <w:t>ZTA0108_ODATAL</w:t>
            </w:r>
          </w:p>
        </w:tc>
        <w:tc>
          <w:tcPr>
            <w:tcW w:w="691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4C8A66A7" w14:textId="77777777" w:rsidR="002815A0" w:rsidRDefault="00000000">
            <w:r>
              <w:rPr>
                <w:sz w:val="16"/>
              </w:rPr>
              <w:t>Tabla log de entrada OData para creación/error de WO.</w:t>
            </w:r>
          </w:p>
        </w:tc>
      </w:tr>
      <w:tr w:rsidR="002815A0" w14:paraId="35F90721" w14:textId="77777777">
        <w:trPr>
          <w:jc w:val="center"/>
        </w:trPr>
        <w:tc>
          <w:tcPr>
            <w:tcW w:w="28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745E0F5" w14:textId="77777777" w:rsidR="002815A0" w:rsidRDefault="00000000">
            <w:r>
              <w:rPr>
                <w:sz w:val="16"/>
              </w:rPr>
              <w:t>ZPMT_FLT_PRPO</w:t>
            </w:r>
          </w:p>
        </w:tc>
        <w:tc>
          <w:tcPr>
            <w:tcW w:w="691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ED3FF61" w14:textId="77777777" w:rsidR="002815A0" w:rsidRDefault="00000000">
            <w:r>
              <w:rPr>
                <w:sz w:val="16"/>
              </w:rPr>
              <w:t>Tabla Z de trazabilidad PR/PO y control outbound.</w:t>
            </w:r>
          </w:p>
        </w:tc>
      </w:tr>
      <w:tr w:rsidR="002815A0" w14:paraId="11725CD5" w14:textId="77777777">
        <w:trPr>
          <w:jc w:val="center"/>
        </w:trPr>
        <w:tc>
          <w:tcPr>
            <w:tcW w:w="28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2D933D21" w14:textId="77777777" w:rsidR="002815A0" w:rsidRDefault="00000000">
            <w:r>
              <w:rPr>
                <w:sz w:val="16"/>
              </w:rPr>
              <w:t>ZTA0117_FLT_CONF</w:t>
            </w:r>
          </w:p>
        </w:tc>
        <w:tc>
          <w:tcPr>
            <w:tcW w:w="691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049CE10D" w14:textId="77777777" w:rsidR="002815A0" w:rsidRDefault="00000000">
            <w:r>
              <w:rPr>
                <w:sz w:val="16"/>
              </w:rPr>
              <w:t>Tabla de configuración de plantas habilitadas.</w:t>
            </w:r>
          </w:p>
        </w:tc>
      </w:tr>
      <w:tr w:rsidR="002815A0" w14:paraId="199B625D" w14:textId="77777777">
        <w:trPr>
          <w:jc w:val="center"/>
        </w:trPr>
        <w:tc>
          <w:tcPr>
            <w:tcW w:w="28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B601831" w14:textId="77777777" w:rsidR="002815A0" w:rsidRDefault="00000000">
            <w:r>
              <w:rPr>
                <w:sz w:val="16"/>
              </w:rPr>
              <w:t>OUT_STATUS</w:t>
            </w:r>
          </w:p>
        </w:tc>
        <w:tc>
          <w:tcPr>
            <w:tcW w:w="691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08CEE35" w14:textId="77777777" w:rsidR="002815A0" w:rsidRDefault="00000000">
            <w:r>
              <w:rPr>
                <w:sz w:val="16"/>
              </w:rPr>
              <w:t>Estatus de envío del Bridge: PENDING, SENT, ERROR o RETRY.</w:t>
            </w:r>
          </w:p>
        </w:tc>
      </w:tr>
      <w:tr w:rsidR="002815A0" w14:paraId="20335B2D" w14:textId="77777777">
        <w:trPr>
          <w:jc w:val="center"/>
        </w:trPr>
        <w:tc>
          <w:tcPr>
            <w:tcW w:w="28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79194DF7" w14:textId="77777777" w:rsidR="002815A0" w:rsidRDefault="00000000">
            <w:r>
              <w:rPr>
                <w:sz w:val="16"/>
              </w:rPr>
              <w:t>EKPO-ELIKZ</w:t>
            </w:r>
          </w:p>
        </w:tc>
        <w:tc>
          <w:tcPr>
            <w:tcW w:w="691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5AD1082C" w14:textId="77777777" w:rsidR="002815A0" w:rsidRDefault="00000000">
            <w:r>
              <w:rPr>
                <w:sz w:val="16"/>
              </w:rPr>
              <w:t>Indicador de entrega completa de la posición PO. X = posición entregada completamente.</w:t>
            </w:r>
          </w:p>
        </w:tc>
      </w:tr>
    </w:tbl>
    <w:p w14:paraId="6D3D82FE" w14:textId="77777777" w:rsidR="002815A0" w:rsidRDefault="00000000">
      <w:pPr>
        <w:pStyle w:val="Heading1"/>
      </w:pPr>
      <w:r>
        <w:lastRenderedPageBreak/>
        <w:t>Change Controls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78"/>
        <w:gridCol w:w="1604"/>
        <w:gridCol w:w="3002"/>
        <w:gridCol w:w="2329"/>
      </w:tblGrid>
      <w:tr w:rsidR="002815A0" w14:paraId="71797ADF" w14:textId="77777777">
        <w:trPr>
          <w:jc w:val="center"/>
        </w:trPr>
        <w:tc>
          <w:tcPr>
            <w:tcW w:w="115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000000"/>
            <w:vAlign w:val="center"/>
          </w:tcPr>
          <w:p w14:paraId="6BD74C92" w14:textId="77777777" w:rsidR="002815A0" w:rsidRDefault="00000000">
            <w:r>
              <w:rPr>
                <w:b/>
                <w:sz w:val="16"/>
              </w:rPr>
              <w:t>Version</w:t>
            </w:r>
          </w:p>
        </w:tc>
        <w:tc>
          <w:tcPr>
            <w:tcW w:w="172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000000"/>
            <w:vAlign w:val="center"/>
          </w:tcPr>
          <w:p w14:paraId="3DA17872" w14:textId="77777777" w:rsidR="002815A0" w:rsidRDefault="00000000">
            <w:r>
              <w:rPr>
                <w:b/>
                <w:sz w:val="16"/>
              </w:rPr>
              <w:t>Date</w:t>
            </w:r>
          </w:p>
        </w:tc>
        <w:tc>
          <w:tcPr>
            <w:tcW w:w="403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000000"/>
            <w:vAlign w:val="center"/>
          </w:tcPr>
          <w:p w14:paraId="76968D8B" w14:textId="77777777" w:rsidR="002815A0" w:rsidRDefault="00000000">
            <w:r>
              <w:rPr>
                <w:b/>
                <w:sz w:val="16"/>
              </w:rPr>
              <w:t>Change Description</w:t>
            </w:r>
          </w:p>
        </w:tc>
        <w:tc>
          <w:tcPr>
            <w:tcW w:w="31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000000"/>
            <w:vAlign w:val="center"/>
          </w:tcPr>
          <w:p w14:paraId="08C10F6D" w14:textId="77777777" w:rsidR="002815A0" w:rsidRDefault="00000000">
            <w:r>
              <w:rPr>
                <w:b/>
                <w:sz w:val="16"/>
              </w:rPr>
              <w:t>Impact</w:t>
            </w:r>
          </w:p>
        </w:tc>
      </w:tr>
      <w:tr w:rsidR="002815A0" w14:paraId="4A10387F" w14:textId="77777777">
        <w:trPr>
          <w:jc w:val="center"/>
        </w:trPr>
        <w:tc>
          <w:tcPr>
            <w:tcW w:w="115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C6BB8A4" w14:textId="6B833AF9" w:rsidR="002815A0" w:rsidRDefault="002815A0"/>
        </w:tc>
        <w:tc>
          <w:tcPr>
            <w:tcW w:w="172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B9760B1" w14:textId="240B95EC" w:rsidR="002815A0" w:rsidRDefault="002815A0"/>
        </w:tc>
        <w:tc>
          <w:tcPr>
            <w:tcW w:w="403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9653C77" w14:textId="58C1F61D" w:rsidR="002815A0" w:rsidRDefault="002815A0"/>
        </w:tc>
        <w:tc>
          <w:tcPr>
            <w:tcW w:w="31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BCD9D16" w14:textId="7313C6E3" w:rsidR="002815A0" w:rsidRDefault="002815A0"/>
        </w:tc>
      </w:tr>
      <w:tr w:rsidR="002815A0" w14:paraId="129646E9" w14:textId="77777777">
        <w:trPr>
          <w:jc w:val="center"/>
        </w:trPr>
        <w:tc>
          <w:tcPr>
            <w:tcW w:w="115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6B54425E" w14:textId="172CDEDA" w:rsidR="002815A0" w:rsidRDefault="002815A0"/>
        </w:tc>
        <w:tc>
          <w:tcPr>
            <w:tcW w:w="172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1A82EF03" w14:textId="5B5CEE3F" w:rsidR="002815A0" w:rsidRDefault="002815A0"/>
        </w:tc>
        <w:tc>
          <w:tcPr>
            <w:tcW w:w="403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2C17F812" w14:textId="06613C8F" w:rsidR="002815A0" w:rsidRDefault="002815A0"/>
        </w:tc>
        <w:tc>
          <w:tcPr>
            <w:tcW w:w="31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2E9483EF" w14:textId="247A6429" w:rsidR="002815A0" w:rsidRDefault="002815A0"/>
        </w:tc>
      </w:tr>
      <w:tr w:rsidR="002815A0" w14:paraId="0231E2D8" w14:textId="77777777">
        <w:trPr>
          <w:jc w:val="center"/>
        </w:trPr>
        <w:tc>
          <w:tcPr>
            <w:tcW w:w="115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A2B1F61" w14:textId="5A3AAEE2" w:rsidR="002815A0" w:rsidRDefault="002815A0"/>
        </w:tc>
        <w:tc>
          <w:tcPr>
            <w:tcW w:w="172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35F91B2" w14:textId="7FC240BE" w:rsidR="002815A0" w:rsidRDefault="002815A0"/>
        </w:tc>
        <w:tc>
          <w:tcPr>
            <w:tcW w:w="403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465421E" w14:textId="299978F6" w:rsidR="002815A0" w:rsidRDefault="002815A0"/>
        </w:tc>
        <w:tc>
          <w:tcPr>
            <w:tcW w:w="31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BA63452" w14:textId="2F6DFD41" w:rsidR="002815A0" w:rsidRDefault="002815A0"/>
        </w:tc>
      </w:tr>
      <w:tr w:rsidR="002815A0" w14:paraId="1603EA81" w14:textId="77777777">
        <w:trPr>
          <w:jc w:val="center"/>
        </w:trPr>
        <w:tc>
          <w:tcPr>
            <w:tcW w:w="2156" w:type="dxa"/>
          </w:tcPr>
          <w:p w14:paraId="4ED81CA9" w14:textId="0FA41469" w:rsidR="002815A0" w:rsidRDefault="002815A0"/>
        </w:tc>
        <w:tc>
          <w:tcPr>
            <w:tcW w:w="2156" w:type="dxa"/>
          </w:tcPr>
          <w:p w14:paraId="53D04EF8" w14:textId="03F957A5" w:rsidR="002815A0" w:rsidRDefault="002815A0"/>
        </w:tc>
        <w:tc>
          <w:tcPr>
            <w:tcW w:w="2156" w:type="dxa"/>
          </w:tcPr>
          <w:p w14:paraId="79726D30" w14:textId="6B03985F" w:rsidR="002815A0" w:rsidRDefault="002815A0"/>
        </w:tc>
        <w:tc>
          <w:tcPr>
            <w:tcW w:w="2156" w:type="dxa"/>
          </w:tcPr>
          <w:p w14:paraId="35D3B643" w14:textId="185409AB" w:rsidR="002815A0" w:rsidRDefault="002815A0"/>
        </w:tc>
      </w:tr>
    </w:tbl>
    <w:p w14:paraId="2F481940" w14:textId="77777777" w:rsidR="006A12A1" w:rsidRDefault="006A12A1"/>
    <w:sectPr w:rsidR="006A12A1" w:rsidSect="003C5C8A">
      <w:headerReference w:type="default" r:id="rId9"/>
      <w:footerReference w:type="default" r:id="rId10"/>
      <w:headerReference w:type="first" r:id="rId11"/>
      <w:pgSz w:w="11906" w:h="16838" w:code="9"/>
      <w:pgMar w:top="2275" w:right="1411" w:bottom="1411" w:left="1872" w:header="720" w:footer="720" w:gutter="0"/>
      <w:pgBorders w:offsetFrom="page">
        <w:bottom w:val="single" w:sz="4" w:space="24" w:color="auto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C1CD45" w14:textId="77777777" w:rsidR="006E3F15" w:rsidRDefault="006E3F15">
      <w:r>
        <w:separator/>
      </w:r>
    </w:p>
  </w:endnote>
  <w:endnote w:type="continuationSeparator" w:id="0">
    <w:p w14:paraId="5650BCB5" w14:textId="77777777" w:rsidR="006E3F15" w:rsidRDefault="006E3F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umnst777 BT">
    <w:altName w:val="Times New Roman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Humnst777 Blk BT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Humnst777 Lt BT">
    <w:altName w:val="Lucida Sans Unicode"/>
    <w:charset w:val="00"/>
    <w:family w:val="swiss"/>
    <w:pitch w:val="variable"/>
    <w:sig w:usb0="00000087" w:usb1="00000000" w:usb2="00000000" w:usb3="00000000" w:csb0="0000001B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A83E2E" w14:textId="77777777" w:rsidR="0026334A" w:rsidRDefault="0026334A" w:rsidP="0026334A">
    <w:pPr>
      <w:rPr>
        <w:szCs w:val="18"/>
      </w:rPr>
    </w:pPr>
  </w:p>
  <w:p w14:paraId="617AEBAF" w14:textId="13E67F24" w:rsidR="00F435F4" w:rsidRDefault="00EC17E5" w:rsidP="0026334A">
    <w:pPr>
      <w:rPr>
        <w:szCs w:val="18"/>
      </w:rPr>
    </w:pPr>
    <w:r>
      <w:rPr>
        <w:noProof/>
        <w:color w:val="000080"/>
      </w:rPr>
      <mc:AlternateContent>
        <mc:Choice Requires="wps">
          <w:drawing>
            <wp:anchor distT="0" distB="0" distL="114300" distR="114300" simplePos="0" relativeHeight="251665408" behindDoc="0" locked="1" layoutInCell="0" allowOverlap="0" wp14:anchorId="6E4DDE68" wp14:editId="5843E0AA">
              <wp:simplePos x="0" y="0"/>
              <wp:positionH relativeFrom="page">
                <wp:posOffset>6293485</wp:posOffset>
              </wp:positionH>
              <wp:positionV relativeFrom="page">
                <wp:posOffset>10224135</wp:posOffset>
              </wp:positionV>
              <wp:extent cx="0" cy="685800"/>
              <wp:effectExtent l="6985" t="13335" r="12065" b="5715"/>
              <wp:wrapNone/>
              <wp:docPr id="22" name="Line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6858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FF66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="http://schemas.openxmlformats.org/drawingml/2006/main" xmlns:a14="http://schemas.microsoft.com/office/drawing/2010/main">
          <w:pict w14:anchorId="1445369A">
            <v:line id="Line 1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o:spid="_x0000_s1026" o:allowincell="f" o:allowoverlap="f" strokecolor="#f60" from="495.55pt,805.05pt" to="495.55pt,859.05pt" w14:anchorId="2C5997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">
              <w10:wrap anchorx="page" anchory="page"/>
              <w10:anchorlock/>
            </v:line>
          </w:pict>
        </mc:Fallback>
      </mc:AlternateContent>
    </w:r>
    <w:r>
      <w:rPr>
        <w:noProof/>
        <w:color w:val="000080"/>
      </w:rPr>
      <mc:AlternateContent>
        <mc:Choice Requires="wps">
          <w:drawing>
            <wp:anchor distT="0" distB="0" distL="114300" distR="114300" simplePos="0" relativeHeight="251664384" behindDoc="0" locked="1" layoutInCell="0" allowOverlap="0" wp14:anchorId="3C5A1B17" wp14:editId="154FC124">
              <wp:simplePos x="0" y="0"/>
              <wp:positionH relativeFrom="page">
                <wp:posOffset>3780790</wp:posOffset>
              </wp:positionH>
              <wp:positionV relativeFrom="page">
                <wp:posOffset>10224135</wp:posOffset>
              </wp:positionV>
              <wp:extent cx="0" cy="685800"/>
              <wp:effectExtent l="8890" t="13335" r="10160" b="5715"/>
              <wp:wrapNone/>
              <wp:docPr id="21" name="Line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6858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FF66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="http://schemas.openxmlformats.org/drawingml/2006/main" xmlns:a14="http://schemas.microsoft.com/office/drawing/2010/main">
          <w:pict w14:anchorId="0144BC0A">
            <v:line id="Line 15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o:spid="_x0000_s1026" o:allowincell="f" o:allowoverlap="f" strokecolor="#f60" from="297.7pt,805.05pt" to="297.7pt,859.05pt" w14:anchorId="2EC296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">
              <w10:wrap anchorx="page" anchory="page"/>
              <w10:anchorlock/>
            </v:line>
          </w:pict>
        </mc:Fallback>
      </mc:AlternateContent>
    </w:r>
    <w:r>
      <w:rPr>
        <w:noProof/>
        <w:color w:val="000080"/>
      </w:rPr>
      <mc:AlternateContent>
        <mc:Choice Requires="wps">
          <w:drawing>
            <wp:anchor distT="0" distB="0" distL="114300" distR="114300" simplePos="0" relativeHeight="251663360" behindDoc="0" locked="1" layoutInCell="1" allowOverlap="0" wp14:anchorId="67CE1CFE" wp14:editId="10367ACD">
              <wp:simplePos x="0" y="0"/>
              <wp:positionH relativeFrom="page">
                <wp:posOffset>6257925</wp:posOffset>
              </wp:positionH>
              <wp:positionV relativeFrom="page">
                <wp:posOffset>9925685</wp:posOffset>
              </wp:positionV>
              <wp:extent cx="571500" cy="329565"/>
              <wp:effectExtent l="0" t="635" r="0" b="3175"/>
              <wp:wrapSquare wrapText="bothSides"/>
              <wp:docPr id="20" name="Text Box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71500" cy="3295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1A5FDAE" w14:textId="77777777" w:rsidR="00F435F4" w:rsidRDefault="00F435F4" w:rsidP="00314EE2">
                          <w:pPr>
                            <w:rPr>
                              <w:b/>
                              <w:color w:val="000080"/>
                            </w:rPr>
                          </w:pPr>
                          <w:r>
                            <w:rPr>
                              <w:b/>
                              <w:color w:val="000080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000080"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color w:val="000080"/>
                            </w:rPr>
                            <w:fldChar w:fldCharType="separate"/>
                          </w:r>
                          <w:r>
                            <w:rPr>
                              <w:b/>
                              <w:noProof/>
                              <w:color w:val="000080"/>
                            </w:rPr>
                            <w:t>22</w:t>
                          </w:r>
                          <w:r>
                            <w:rPr>
                              <w:b/>
                              <w:color w:val="000080"/>
                            </w:rPr>
                            <w:fldChar w:fldCharType="end"/>
                          </w:r>
                          <w:r>
                            <w:rPr>
                              <w:b/>
                              <w:color w:val="000080"/>
                            </w:rPr>
                            <w:t xml:space="preserve"> de </w:t>
                          </w:r>
                          <w:r>
                            <w:rPr>
                              <w:b/>
                              <w:color w:val="000080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000080"/>
                            </w:rPr>
                            <w:instrText xml:space="preserve"> NUMPAGES </w:instrText>
                          </w:r>
                          <w:r>
                            <w:rPr>
                              <w:b/>
                              <w:color w:val="000080"/>
                            </w:rPr>
                            <w:fldChar w:fldCharType="separate"/>
                          </w:r>
                          <w:r>
                            <w:rPr>
                              <w:b/>
                              <w:noProof/>
                              <w:color w:val="000080"/>
                            </w:rPr>
                            <w:t>25</w:t>
                          </w:r>
                          <w:r>
                            <w:rPr>
                              <w:b/>
                              <w:color w:val="000080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36000" tIns="45720" rIns="3600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7CE1CFE" id="_x0000_t202" coordsize="21600,21600" o:spt="202" path="m,l,21600r21600,l21600,xe">
              <v:stroke joinstyle="miter"/>
              <v:path gradientshapeok="t" o:connecttype="rect"/>
            </v:shapetype>
            <v:shape id="Text Box 14" o:spid="_x0000_s1026" type="#_x0000_t202" style="position:absolute;margin-left:492.75pt;margin-top:781.55pt;width:45pt;height:25.95pt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" o:allowoverlap="f" filled="f" stroked="f">
              <v:textbox inset="1mm,,1mm">
                <w:txbxContent>
                  <w:p w14:paraId="71A5FDAE" w14:textId="77777777" w:rsidR="00F435F4" w:rsidRDefault="00F435F4" w:rsidP="00314EE2">
                    <w:pPr>
                      <w:rPr>
                        <w:b/>
                        <w:color w:val="000080"/>
                      </w:rPr>
                    </w:pPr>
                    <w:r>
                      <w:rPr>
                        <w:b/>
                        <w:color w:val="000080"/>
                      </w:rPr>
                      <w:fldChar w:fldCharType="begin"/>
                    </w:r>
                    <w:r>
                      <w:rPr>
                        <w:b/>
                        <w:color w:val="000080"/>
                      </w:rPr>
                      <w:instrText xml:space="preserve"> PAGE </w:instrText>
                    </w:r>
                    <w:r>
                      <w:rPr>
                        <w:b/>
                        <w:color w:val="000080"/>
                      </w:rPr>
                      <w:fldChar w:fldCharType="separate"/>
                    </w:r>
                    <w:r>
                      <w:rPr>
                        <w:b/>
                        <w:noProof/>
                        <w:color w:val="000080"/>
                      </w:rPr>
                      <w:t>22</w:t>
                    </w:r>
                    <w:r>
                      <w:rPr>
                        <w:b/>
                        <w:color w:val="000080"/>
                      </w:rPr>
                      <w:fldChar w:fldCharType="end"/>
                    </w:r>
                    <w:r>
                      <w:rPr>
                        <w:b/>
                        <w:color w:val="000080"/>
                      </w:rPr>
                      <w:t xml:space="preserve"> de </w:t>
                    </w:r>
                    <w:r>
                      <w:rPr>
                        <w:b/>
                        <w:color w:val="000080"/>
                      </w:rPr>
                      <w:fldChar w:fldCharType="begin"/>
                    </w:r>
                    <w:r>
                      <w:rPr>
                        <w:b/>
                        <w:color w:val="000080"/>
                      </w:rPr>
                      <w:instrText xml:space="preserve"> NUMPAGES </w:instrText>
                    </w:r>
                    <w:r>
                      <w:rPr>
                        <w:b/>
                        <w:color w:val="000080"/>
                      </w:rPr>
                      <w:fldChar w:fldCharType="separate"/>
                    </w:r>
                    <w:r>
                      <w:rPr>
                        <w:b/>
                        <w:noProof/>
                        <w:color w:val="000080"/>
                      </w:rPr>
                      <w:t>25</w:t>
                    </w:r>
                    <w:r>
                      <w:rPr>
                        <w:b/>
                        <w:color w:val="000080"/>
                      </w:rPr>
                      <w:fldChar w:fldCharType="end"/>
                    </w:r>
                  </w:p>
                </w:txbxContent>
              </v:textbox>
              <w10:wrap type="square" anchorx="page" anchory="page"/>
              <w10:anchorlock/>
            </v:shape>
          </w:pict>
        </mc:Fallback>
      </mc:AlternateContent>
    </w:r>
    <w:r w:rsidR="0026334A">
      <w:rPr>
        <w:szCs w:val="18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90EDE5" w14:textId="77777777" w:rsidR="006E3F15" w:rsidRDefault="006E3F15">
      <w:r>
        <w:separator/>
      </w:r>
    </w:p>
  </w:footnote>
  <w:footnote w:type="continuationSeparator" w:id="0">
    <w:p w14:paraId="6B89F8C7" w14:textId="77777777" w:rsidR="006E3F15" w:rsidRDefault="006E3F1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10C8B9" w14:textId="77777777" w:rsidR="0026334A" w:rsidRDefault="0026334A" w:rsidP="00EC419B">
    <w:pPr>
      <w:pStyle w:val="Header"/>
      <w:ind w:left="6381"/>
      <w:rPr>
        <w:noProof/>
        <w:lang w:val="es-MX" w:eastAsia="es-MX"/>
      </w:rPr>
    </w:pPr>
  </w:p>
  <w:p w14:paraId="7A7F7563" w14:textId="10427861" w:rsidR="00F435F4" w:rsidRDefault="00EC17E5" w:rsidP="00EC419B">
    <w:pPr>
      <w:pStyle w:val="Header"/>
      <w:ind w:left="6381"/>
    </w:pP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59264" behindDoc="0" locked="1" layoutInCell="0" allowOverlap="0" wp14:anchorId="546CD5AB" wp14:editId="15B27695">
              <wp:simplePos x="0" y="0"/>
              <wp:positionH relativeFrom="page">
                <wp:posOffset>342900</wp:posOffset>
              </wp:positionH>
              <wp:positionV relativeFrom="page">
                <wp:posOffset>-45720</wp:posOffset>
              </wp:positionV>
              <wp:extent cx="142875" cy="10692130"/>
              <wp:effectExtent l="0" t="1905" r="0" b="2540"/>
              <wp:wrapNone/>
              <wp:docPr id="28" name="Rectangle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42875" cy="10692130"/>
                      </a:xfrm>
                      <a:prstGeom prst="rect">
                        <a:avLst/>
                      </a:prstGeom>
                      <a:solidFill>
                        <a:srgbClr val="0F193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C130398" id="Rectangle 10" o:spid="_x0000_s1026" style="position:absolute;margin-left:27pt;margin-top:-3.6pt;width:11.25pt;height:841.9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" o:allowincell="f" o:allowoverlap="f" fillcolor="#0f193f" stroked="f">
              <w10:wrap anchorx="page" anchory="page"/>
              <w10:anchorlock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1EBBC7" w14:textId="7809795B" w:rsidR="00F435F4" w:rsidRDefault="00EC17E5">
    <w:pPr>
      <w:pStyle w:val="Header"/>
      <w:ind w:left="5400"/>
    </w:pP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58240" behindDoc="0" locked="1" layoutInCell="0" allowOverlap="0" wp14:anchorId="73D05871" wp14:editId="1E817F16">
              <wp:simplePos x="0" y="0"/>
              <wp:positionH relativeFrom="page">
                <wp:posOffset>342900</wp:posOffset>
              </wp:positionH>
              <wp:positionV relativeFrom="page">
                <wp:posOffset>-45720</wp:posOffset>
              </wp:positionV>
              <wp:extent cx="142875" cy="10692130"/>
              <wp:effectExtent l="0" t="1905" r="0" b="2540"/>
              <wp:wrapNone/>
              <wp:docPr id="19" name="Rectangle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42875" cy="10692130"/>
                      </a:xfrm>
                      <a:prstGeom prst="rect">
                        <a:avLst/>
                      </a:prstGeom>
                      <a:solidFill>
                        <a:srgbClr val="0F193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EBD61B0" id="Rectangle 9" o:spid="_x0000_s1026" style="position:absolute;margin-left:27pt;margin-top:-3.6pt;width:11.25pt;height:841.9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" o:allowincell="f" o:allowoverlap="f" fillcolor="#0f193f" stroked="f">
              <w10:wrap anchorx="page" anchory="page"/>
              <w10:anchorlock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57E5E"/>
    <w:multiLevelType w:val="multilevel"/>
    <w:tmpl w:val="6F3CB0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C9F7F1"/>
    <w:multiLevelType w:val="hybridMultilevel"/>
    <w:tmpl w:val="865CDF9A"/>
    <w:lvl w:ilvl="0" w:tplc="C2A24A6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D105A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8A8094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DBC678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30043D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B4A340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F02911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B768CB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BA8AFD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FB7539"/>
    <w:multiLevelType w:val="hybridMultilevel"/>
    <w:tmpl w:val="B65437D2"/>
    <w:lvl w:ilvl="0" w:tplc="F2962EB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03EDB6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5720AE2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5984A8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0A6121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D40929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87E069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640878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4040B5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1AB9CBF4"/>
    <w:multiLevelType w:val="hybridMultilevel"/>
    <w:tmpl w:val="0E701BEE"/>
    <w:lvl w:ilvl="0" w:tplc="D8F6F4B4">
      <w:start w:val="1"/>
      <w:numFmt w:val="decimal"/>
      <w:lvlText w:val="%1-"/>
      <w:lvlJc w:val="left"/>
      <w:pPr>
        <w:ind w:left="720" w:hanging="360"/>
      </w:pPr>
    </w:lvl>
    <w:lvl w:ilvl="1" w:tplc="25AEE8E6">
      <w:start w:val="1"/>
      <w:numFmt w:val="lowerLetter"/>
      <w:lvlText w:val="%2."/>
      <w:lvlJc w:val="left"/>
      <w:pPr>
        <w:ind w:left="1440" w:hanging="360"/>
      </w:pPr>
    </w:lvl>
    <w:lvl w:ilvl="2" w:tplc="6FF8ECD2">
      <w:start w:val="1"/>
      <w:numFmt w:val="lowerRoman"/>
      <w:lvlText w:val="%3."/>
      <w:lvlJc w:val="right"/>
      <w:pPr>
        <w:ind w:left="2160" w:hanging="180"/>
      </w:pPr>
    </w:lvl>
    <w:lvl w:ilvl="3" w:tplc="F15CE39A">
      <w:start w:val="1"/>
      <w:numFmt w:val="decimal"/>
      <w:lvlText w:val="%4."/>
      <w:lvlJc w:val="left"/>
      <w:pPr>
        <w:ind w:left="2880" w:hanging="360"/>
      </w:pPr>
    </w:lvl>
    <w:lvl w:ilvl="4" w:tplc="32EC12D0">
      <w:start w:val="1"/>
      <w:numFmt w:val="lowerLetter"/>
      <w:lvlText w:val="%5."/>
      <w:lvlJc w:val="left"/>
      <w:pPr>
        <w:ind w:left="3600" w:hanging="360"/>
      </w:pPr>
    </w:lvl>
    <w:lvl w:ilvl="5" w:tplc="F2DA5562">
      <w:start w:val="1"/>
      <w:numFmt w:val="lowerRoman"/>
      <w:lvlText w:val="%6."/>
      <w:lvlJc w:val="right"/>
      <w:pPr>
        <w:ind w:left="4320" w:hanging="180"/>
      </w:pPr>
    </w:lvl>
    <w:lvl w:ilvl="6" w:tplc="23FA7AC2">
      <w:start w:val="1"/>
      <w:numFmt w:val="decimal"/>
      <w:lvlText w:val="%7."/>
      <w:lvlJc w:val="left"/>
      <w:pPr>
        <w:ind w:left="5040" w:hanging="360"/>
      </w:pPr>
    </w:lvl>
    <w:lvl w:ilvl="7" w:tplc="CF964080">
      <w:start w:val="1"/>
      <w:numFmt w:val="lowerLetter"/>
      <w:lvlText w:val="%8."/>
      <w:lvlJc w:val="left"/>
      <w:pPr>
        <w:ind w:left="5760" w:hanging="360"/>
      </w:pPr>
    </w:lvl>
    <w:lvl w:ilvl="8" w:tplc="D60C3A60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F1F7430"/>
    <w:multiLevelType w:val="multilevel"/>
    <w:tmpl w:val="BAB2E752"/>
    <w:lvl w:ilvl="0">
      <w:start w:val="1"/>
      <w:numFmt w:val="decimal"/>
      <w:pStyle w:val="Heading1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1260"/>
        </w:tabs>
        <w:ind w:left="360" w:firstLine="18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"/>
        </w:tabs>
        <w:ind w:left="360" w:hanging="360"/>
      </w:pPr>
    </w:lvl>
    <w:lvl w:ilvl="5">
      <w:start w:val="1"/>
      <w:numFmt w:val="decimal"/>
      <w:lvlText w:val="%6."/>
      <w:lvlJc w:val="left"/>
      <w:pPr>
        <w:tabs>
          <w:tab w:val="num" w:pos="360"/>
        </w:tabs>
        <w:ind w:left="360" w:hanging="360"/>
      </w:pPr>
    </w:lvl>
    <w:lvl w:ilvl="6">
      <w:start w:val="1"/>
      <w:numFmt w:val="decimal"/>
      <w:lvlText w:val="%7."/>
      <w:lvlJc w:val="left"/>
      <w:pPr>
        <w:tabs>
          <w:tab w:val="num" w:pos="360"/>
        </w:tabs>
        <w:ind w:left="360" w:hanging="360"/>
      </w:pPr>
    </w:lvl>
    <w:lvl w:ilvl="7">
      <w:start w:val="1"/>
      <w:numFmt w:val="lowerLetter"/>
      <w:lvlText w:val="%8."/>
      <w:lvlJc w:val="left"/>
      <w:pPr>
        <w:tabs>
          <w:tab w:val="num" w:pos="360"/>
        </w:tabs>
        <w:ind w:left="360" w:hanging="360"/>
      </w:pPr>
    </w:lvl>
    <w:lvl w:ilvl="8">
      <w:start w:val="1"/>
      <w:numFmt w:val="decimal"/>
      <w:lvlText w:val="%1.%2.%3.%4.%5.%6.%7.%8.%9"/>
      <w:lvlJc w:val="left"/>
      <w:pPr>
        <w:tabs>
          <w:tab w:val="num" w:pos="3240"/>
        </w:tabs>
        <w:ind w:left="3240" w:hanging="1800"/>
      </w:pPr>
      <w:rPr>
        <w:rFonts w:hint="default"/>
      </w:rPr>
    </w:lvl>
  </w:abstractNum>
  <w:abstractNum w:abstractNumId="5" w15:restartNumberingAfterBreak="0">
    <w:nsid w:val="33BD1FA1"/>
    <w:multiLevelType w:val="hybridMultilevel"/>
    <w:tmpl w:val="14100338"/>
    <w:lvl w:ilvl="0" w:tplc="F994663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442A5AA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852417E"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0CA9C5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8C8FE6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726B57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A0E076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AF83D2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CCA8D6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35716DEF"/>
    <w:multiLevelType w:val="hybridMultilevel"/>
    <w:tmpl w:val="9C9C723C"/>
    <w:lvl w:ilvl="0" w:tplc="2CD66C82">
      <w:start w:val="1"/>
      <w:numFmt w:val="bullet"/>
      <w:pStyle w:val="Normal3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EE4BE0E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AC68865C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F6107278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C4B0156A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E926145A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277874A4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1D8012EC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2DA226B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3DA82562"/>
    <w:multiLevelType w:val="multilevel"/>
    <w:tmpl w:val="6F3CB0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E5B7680"/>
    <w:multiLevelType w:val="hybridMultilevel"/>
    <w:tmpl w:val="3B2C7A74"/>
    <w:lvl w:ilvl="0" w:tplc="580A000B">
      <w:start w:val="1"/>
      <w:numFmt w:val="bullet"/>
      <w:lvlText w:val=""/>
      <w:lvlJc w:val="left"/>
      <w:pPr>
        <w:ind w:left="90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9" w15:restartNumberingAfterBreak="0">
    <w:nsid w:val="3F2D695A"/>
    <w:multiLevelType w:val="hybridMultilevel"/>
    <w:tmpl w:val="33C6893E"/>
    <w:lvl w:ilvl="0" w:tplc="75C8F9F6">
      <w:start w:val="1"/>
      <w:numFmt w:val="upperLetter"/>
      <w:lvlText w:val="%1)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462F2FAE"/>
    <w:multiLevelType w:val="multilevel"/>
    <w:tmpl w:val="6F3CB0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8C6141B"/>
    <w:multiLevelType w:val="multilevel"/>
    <w:tmpl w:val="04090023"/>
    <w:lvl w:ilvl="0">
      <w:start w:val="1"/>
      <w:numFmt w:val="upperRoman"/>
      <w:lvlText w:val="Article %1."/>
      <w:lvlJc w:val="left"/>
      <w:pPr>
        <w:tabs>
          <w:tab w:val="num" w:pos="1440"/>
        </w:tabs>
        <w:ind w:left="0" w:firstLine="0"/>
      </w:pPr>
    </w:lvl>
    <w:lvl w:ilvl="1">
      <w:start w:val="1"/>
      <w:numFmt w:val="decimalZero"/>
      <w:isLgl/>
      <w:lvlText w:val="Section %1.%2"/>
      <w:lvlJc w:val="left"/>
      <w:pPr>
        <w:tabs>
          <w:tab w:val="num" w:pos="1080"/>
        </w:tabs>
        <w:ind w:left="0" w:firstLine="0"/>
      </w:pPr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w:abstractNumId="12" w15:restartNumberingAfterBreak="0">
    <w:nsid w:val="4B3F6759"/>
    <w:multiLevelType w:val="multilevel"/>
    <w:tmpl w:val="08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4C3011CE"/>
    <w:multiLevelType w:val="hybridMultilevel"/>
    <w:tmpl w:val="9A680D66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0F87D7F"/>
    <w:multiLevelType w:val="multilevel"/>
    <w:tmpl w:val="B4FA4BC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5" w15:restartNumberingAfterBreak="0">
    <w:nsid w:val="51AB4D2A"/>
    <w:multiLevelType w:val="hybridMultilevel"/>
    <w:tmpl w:val="0D88A00E"/>
    <w:lvl w:ilvl="0" w:tplc="BF5470E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E88D08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D982358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FBAB63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58405C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18CA93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1D26B4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62AA24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CA4413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6" w15:restartNumberingAfterBreak="0">
    <w:nsid w:val="52E756E5"/>
    <w:multiLevelType w:val="hybridMultilevel"/>
    <w:tmpl w:val="3260D6DC"/>
    <w:lvl w:ilvl="0" w:tplc="56D6E9B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586758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524D6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C83C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11C54B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F06F51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7E4AD3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6F61A3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5C494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53639D0"/>
    <w:multiLevelType w:val="hybridMultilevel"/>
    <w:tmpl w:val="29FAE85E"/>
    <w:lvl w:ilvl="0" w:tplc="580A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8" w15:restartNumberingAfterBreak="0">
    <w:nsid w:val="557F430F"/>
    <w:multiLevelType w:val="multilevel"/>
    <w:tmpl w:val="ABEA9C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B6B61FE"/>
    <w:multiLevelType w:val="hybridMultilevel"/>
    <w:tmpl w:val="115AEB9C"/>
    <w:lvl w:ilvl="0" w:tplc="4802EC1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5884C28"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F15274B0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92A7C9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0F4FA8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E74B3E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496F38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2DE370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334806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0" w15:restartNumberingAfterBreak="0">
    <w:nsid w:val="5C5A4392"/>
    <w:multiLevelType w:val="hybridMultilevel"/>
    <w:tmpl w:val="1896BBAE"/>
    <w:lvl w:ilvl="0" w:tplc="365264C8">
      <w:start w:val="1"/>
      <w:numFmt w:val="bullet"/>
      <w:pStyle w:val="TablaList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ECBA2208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EBA24464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26B41EFC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D5E2170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31CE2592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B314A26E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D884B86C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8C54D90A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1" w15:restartNumberingAfterBreak="0">
    <w:nsid w:val="5D5B44B1"/>
    <w:multiLevelType w:val="hybridMultilevel"/>
    <w:tmpl w:val="59A0B9DE"/>
    <w:lvl w:ilvl="0" w:tplc="C13829EC">
      <w:start w:val="1"/>
      <w:numFmt w:val="bullet"/>
      <w:pStyle w:val="TOC3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000080"/>
        <w:sz w:val="24"/>
      </w:rPr>
    </w:lvl>
    <w:lvl w:ilvl="1" w:tplc="CAD01AB0" w:tentative="1">
      <w:start w:val="1"/>
      <w:numFmt w:val="bullet"/>
      <w:lvlText w:val="o"/>
      <w:lvlJc w:val="left"/>
      <w:pPr>
        <w:tabs>
          <w:tab w:val="num" w:pos="42"/>
        </w:tabs>
        <w:ind w:left="42" w:hanging="360"/>
      </w:pPr>
      <w:rPr>
        <w:rFonts w:ascii="Courier New" w:hAnsi="Courier New" w:hint="default"/>
      </w:rPr>
    </w:lvl>
    <w:lvl w:ilvl="2" w:tplc="1E02861E" w:tentative="1">
      <w:start w:val="1"/>
      <w:numFmt w:val="bullet"/>
      <w:lvlText w:val=""/>
      <w:lvlJc w:val="left"/>
      <w:pPr>
        <w:tabs>
          <w:tab w:val="num" w:pos="762"/>
        </w:tabs>
        <w:ind w:left="762" w:hanging="360"/>
      </w:pPr>
      <w:rPr>
        <w:rFonts w:ascii="Wingdings" w:hAnsi="Wingdings" w:hint="default"/>
      </w:rPr>
    </w:lvl>
    <w:lvl w:ilvl="3" w:tplc="99168B4A" w:tentative="1">
      <w:start w:val="1"/>
      <w:numFmt w:val="bullet"/>
      <w:lvlText w:val=""/>
      <w:lvlJc w:val="left"/>
      <w:pPr>
        <w:tabs>
          <w:tab w:val="num" w:pos="1482"/>
        </w:tabs>
        <w:ind w:left="1482" w:hanging="360"/>
      </w:pPr>
      <w:rPr>
        <w:rFonts w:ascii="Symbol" w:hAnsi="Symbol" w:hint="default"/>
      </w:rPr>
    </w:lvl>
    <w:lvl w:ilvl="4" w:tplc="1396DC8A" w:tentative="1">
      <w:start w:val="1"/>
      <w:numFmt w:val="bullet"/>
      <w:lvlText w:val="o"/>
      <w:lvlJc w:val="left"/>
      <w:pPr>
        <w:tabs>
          <w:tab w:val="num" w:pos="2202"/>
        </w:tabs>
        <w:ind w:left="2202" w:hanging="360"/>
      </w:pPr>
      <w:rPr>
        <w:rFonts w:ascii="Courier New" w:hAnsi="Courier New" w:hint="default"/>
      </w:rPr>
    </w:lvl>
    <w:lvl w:ilvl="5" w:tplc="21ECA35E" w:tentative="1">
      <w:start w:val="1"/>
      <w:numFmt w:val="bullet"/>
      <w:lvlText w:val=""/>
      <w:lvlJc w:val="left"/>
      <w:pPr>
        <w:tabs>
          <w:tab w:val="num" w:pos="2922"/>
        </w:tabs>
        <w:ind w:left="2922" w:hanging="360"/>
      </w:pPr>
      <w:rPr>
        <w:rFonts w:ascii="Wingdings" w:hAnsi="Wingdings" w:hint="default"/>
      </w:rPr>
    </w:lvl>
    <w:lvl w:ilvl="6" w:tplc="B81EF588" w:tentative="1">
      <w:start w:val="1"/>
      <w:numFmt w:val="bullet"/>
      <w:lvlText w:val=""/>
      <w:lvlJc w:val="left"/>
      <w:pPr>
        <w:tabs>
          <w:tab w:val="num" w:pos="3642"/>
        </w:tabs>
        <w:ind w:left="3642" w:hanging="360"/>
      </w:pPr>
      <w:rPr>
        <w:rFonts w:ascii="Symbol" w:hAnsi="Symbol" w:hint="default"/>
      </w:rPr>
    </w:lvl>
    <w:lvl w:ilvl="7" w:tplc="EB0CE302" w:tentative="1">
      <w:start w:val="1"/>
      <w:numFmt w:val="bullet"/>
      <w:lvlText w:val="o"/>
      <w:lvlJc w:val="left"/>
      <w:pPr>
        <w:tabs>
          <w:tab w:val="num" w:pos="4362"/>
        </w:tabs>
        <w:ind w:left="4362" w:hanging="360"/>
      </w:pPr>
      <w:rPr>
        <w:rFonts w:ascii="Courier New" w:hAnsi="Courier New" w:hint="default"/>
      </w:rPr>
    </w:lvl>
    <w:lvl w:ilvl="8" w:tplc="4168B952" w:tentative="1">
      <w:start w:val="1"/>
      <w:numFmt w:val="bullet"/>
      <w:lvlText w:val=""/>
      <w:lvlJc w:val="left"/>
      <w:pPr>
        <w:tabs>
          <w:tab w:val="num" w:pos="5082"/>
        </w:tabs>
        <w:ind w:left="5082" w:hanging="360"/>
      </w:pPr>
      <w:rPr>
        <w:rFonts w:ascii="Wingdings" w:hAnsi="Wingdings" w:hint="default"/>
      </w:rPr>
    </w:lvl>
  </w:abstractNum>
  <w:abstractNum w:abstractNumId="22" w15:restartNumberingAfterBreak="0">
    <w:nsid w:val="5DCC3407"/>
    <w:multiLevelType w:val="hybridMultilevel"/>
    <w:tmpl w:val="5D8C3A7E"/>
    <w:lvl w:ilvl="0" w:tplc="080A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23" w15:restartNumberingAfterBreak="0">
    <w:nsid w:val="5F3B2E57"/>
    <w:multiLevelType w:val="hybridMultilevel"/>
    <w:tmpl w:val="1C8EE752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60F201E6"/>
    <w:multiLevelType w:val="hybridMultilevel"/>
    <w:tmpl w:val="2A4C019C"/>
    <w:lvl w:ilvl="0" w:tplc="0409000F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25" w15:restartNumberingAfterBreak="0">
    <w:nsid w:val="648211D8"/>
    <w:multiLevelType w:val="hybridMultilevel"/>
    <w:tmpl w:val="A8509F4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82C3E6F"/>
    <w:multiLevelType w:val="hybridMultilevel"/>
    <w:tmpl w:val="3DDEC992"/>
    <w:lvl w:ilvl="0" w:tplc="080A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27" w15:restartNumberingAfterBreak="0">
    <w:nsid w:val="6A275600"/>
    <w:multiLevelType w:val="hybridMultilevel"/>
    <w:tmpl w:val="E5184886"/>
    <w:lvl w:ilvl="0" w:tplc="C9DC6FC4">
      <w:start w:val="1"/>
      <w:numFmt w:val="bullet"/>
      <w:lvlText w:val="o"/>
      <w:lvlJc w:val="left"/>
      <w:pPr>
        <w:ind w:left="1429" w:hanging="360"/>
      </w:pPr>
      <w:rPr>
        <w:rFonts w:ascii="Courier New" w:hAnsi="Courier New" w:hint="default"/>
      </w:rPr>
    </w:lvl>
    <w:lvl w:ilvl="1" w:tplc="390E2EFA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771270FC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E58E37BE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D7F8CD60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682CE6FC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1862B4C0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B0D0B9A2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31444364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6A3E0A95"/>
    <w:multiLevelType w:val="hybridMultilevel"/>
    <w:tmpl w:val="383CC57C"/>
    <w:lvl w:ilvl="0" w:tplc="B4CA309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B983E4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7AC8578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C94F21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6A47D8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ADC616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B08A6C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69ADB6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B0623E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9" w15:restartNumberingAfterBreak="0">
    <w:nsid w:val="6F4A35E6"/>
    <w:multiLevelType w:val="hybridMultilevel"/>
    <w:tmpl w:val="DDE6523E"/>
    <w:lvl w:ilvl="0" w:tplc="6A58391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36E338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3766DE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540B53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1F8650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CF239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B0072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4AAF76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0AF63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33611EA"/>
    <w:multiLevelType w:val="hybridMultilevel"/>
    <w:tmpl w:val="871A7CAE"/>
    <w:lvl w:ilvl="0" w:tplc="8A8C9B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738080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B32882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BE87EE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3D2CD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632DB6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3C4C22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D5EE98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A98CE5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C2616CE"/>
    <w:multiLevelType w:val="hybridMultilevel"/>
    <w:tmpl w:val="8982D0AC"/>
    <w:lvl w:ilvl="0" w:tplc="03808756">
      <w:start w:val="1"/>
      <w:numFmt w:val="lowerLetter"/>
      <w:lvlText w:val="%1."/>
      <w:lvlJc w:val="left"/>
      <w:pPr>
        <w:ind w:left="720" w:hanging="360"/>
      </w:pPr>
      <w:rPr>
        <w:sz w:val="20"/>
        <w:szCs w:val="20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DBD1F0C"/>
    <w:multiLevelType w:val="hybridMultilevel"/>
    <w:tmpl w:val="998AD626"/>
    <w:lvl w:ilvl="0" w:tplc="25DAA67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D2E11B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BA4B2EE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AFC6D5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4D0073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98062C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2B81E3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D56BBF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0404A7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3" w15:restartNumberingAfterBreak="0">
    <w:nsid w:val="7FF229AA"/>
    <w:multiLevelType w:val="hybridMultilevel"/>
    <w:tmpl w:val="1B9ED2F0"/>
    <w:lvl w:ilvl="0" w:tplc="04090001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num w:numId="1" w16cid:durableId="1485900451">
    <w:abstractNumId w:val="27"/>
  </w:num>
  <w:num w:numId="2" w16cid:durableId="1120799196">
    <w:abstractNumId w:val="30"/>
  </w:num>
  <w:num w:numId="3" w16cid:durableId="1628703421">
    <w:abstractNumId w:val="16"/>
  </w:num>
  <w:num w:numId="4" w16cid:durableId="70782737">
    <w:abstractNumId w:val="1"/>
  </w:num>
  <w:num w:numId="5" w16cid:durableId="1906523508">
    <w:abstractNumId w:val="29"/>
  </w:num>
  <w:num w:numId="6" w16cid:durableId="1028138804">
    <w:abstractNumId w:val="3"/>
  </w:num>
  <w:num w:numId="7" w16cid:durableId="411782796">
    <w:abstractNumId w:val="20"/>
  </w:num>
  <w:num w:numId="8" w16cid:durableId="1062097518">
    <w:abstractNumId w:val="4"/>
  </w:num>
  <w:num w:numId="9" w16cid:durableId="820543075">
    <w:abstractNumId w:val="6"/>
  </w:num>
  <w:num w:numId="10" w16cid:durableId="1903783730">
    <w:abstractNumId w:val="21"/>
  </w:num>
  <w:num w:numId="11" w16cid:durableId="811677913">
    <w:abstractNumId w:val="33"/>
  </w:num>
  <w:num w:numId="12" w16cid:durableId="601185275">
    <w:abstractNumId w:val="11"/>
  </w:num>
  <w:num w:numId="13" w16cid:durableId="724335840">
    <w:abstractNumId w:val="24"/>
  </w:num>
  <w:num w:numId="14" w16cid:durableId="1013190816">
    <w:abstractNumId w:val="26"/>
  </w:num>
  <w:num w:numId="15" w16cid:durableId="482115317">
    <w:abstractNumId w:val="9"/>
  </w:num>
  <w:num w:numId="16" w16cid:durableId="1942881815">
    <w:abstractNumId w:val="31"/>
  </w:num>
  <w:num w:numId="17" w16cid:durableId="543906129">
    <w:abstractNumId w:val="23"/>
  </w:num>
  <w:num w:numId="18" w16cid:durableId="1869678519">
    <w:abstractNumId w:val="25"/>
  </w:num>
  <w:num w:numId="19" w16cid:durableId="1006328647">
    <w:abstractNumId w:val="22"/>
  </w:num>
  <w:num w:numId="20" w16cid:durableId="746270594">
    <w:abstractNumId w:val="5"/>
  </w:num>
  <w:num w:numId="21" w16cid:durableId="1174613365">
    <w:abstractNumId w:val="32"/>
  </w:num>
  <w:num w:numId="22" w16cid:durableId="424107735">
    <w:abstractNumId w:val="2"/>
  </w:num>
  <w:num w:numId="23" w16cid:durableId="1213037644">
    <w:abstractNumId w:val="19"/>
  </w:num>
  <w:num w:numId="24" w16cid:durableId="1369062078">
    <w:abstractNumId w:val="15"/>
  </w:num>
  <w:num w:numId="25" w16cid:durableId="1179125568">
    <w:abstractNumId w:val="28"/>
  </w:num>
  <w:num w:numId="26" w16cid:durableId="101387889">
    <w:abstractNumId w:val="12"/>
  </w:num>
  <w:num w:numId="27" w16cid:durableId="30693086">
    <w:abstractNumId w:val="14"/>
  </w:num>
  <w:num w:numId="28" w16cid:durableId="1677338657">
    <w:abstractNumId w:val="13"/>
  </w:num>
  <w:num w:numId="29" w16cid:durableId="1585217252">
    <w:abstractNumId w:val="17"/>
  </w:num>
  <w:num w:numId="30" w16cid:durableId="1819419410">
    <w:abstractNumId w:val="8"/>
  </w:num>
  <w:num w:numId="31" w16cid:durableId="775947203">
    <w:abstractNumId w:val="0"/>
  </w:num>
  <w:num w:numId="32" w16cid:durableId="1963420480">
    <w:abstractNumId w:val="10"/>
  </w:num>
  <w:num w:numId="33" w16cid:durableId="1508012218">
    <w:abstractNumId w:val="7"/>
  </w:num>
  <w:num w:numId="34" w16cid:durableId="1100025146">
    <w:abstractNumId w:val="18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noPunctuationKerning/>
  <w:characterSpacingControl w:val="doNotCompress"/>
  <w:hdrShapeDefaults>
    <o:shapedefaults v:ext="edit" spidmax="2050" o:allowoverlap="f" strokecolor="none [3205]">
      <v:stroke color="none [3205]" weight="2.5pt"/>
      <v:shadow color="#868686"/>
      <o:colormru v:ext="edit" colors="#002868,#0f193f,#001d61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7585"/>
    <w:rsid w:val="0000177C"/>
    <w:rsid w:val="00001A8A"/>
    <w:rsid w:val="00001D35"/>
    <w:rsid w:val="00003C8B"/>
    <w:rsid w:val="00006C2F"/>
    <w:rsid w:val="0000718B"/>
    <w:rsid w:val="0001112B"/>
    <w:rsid w:val="00011E49"/>
    <w:rsid w:val="00012057"/>
    <w:rsid w:val="000120F7"/>
    <w:rsid w:val="0001457A"/>
    <w:rsid w:val="00017DC8"/>
    <w:rsid w:val="00020D8C"/>
    <w:rsid w:val="00021D64"/>
    <w:rsid w:val="000224C5"/>
    <w:rsid w:val="00023042"/>
    <w:rsid w:val="000233E9"/>
    <w:rsid w:val="0002377A"/>
    <w:rsid w:val="00023DB7"/>
    <w:rsid w:val="000254A5"/>
    <w:rsid w:val="000267BD"/>
    <w:rsid w:val="0002B71F"/>
    <w:rsid w:val="0003027C"/>
    <w:rsid w:val="0003066F"/>
    <w:rsid w:val="00030B0E"/>
    <w:rsid w:val="000316C7"/>
    <w:rsid w:val="00033096"/>
    <w:rsid w:val="00033C62"/>
    <w:rsid w:val="000346ED"/>
    <w:rsid w:val="0003536F"/>
    <w:rsid w:val="00037580"/>
    <w:rsid w:val="00037D50"/>
    <w:rsid w:val="00037D64"/>
    <w:rsid w:val="000411F7"/>
    <w:rsid w:val="00041757"/>
    <w:rsid w:val="000421E6"/>
    <w:rsid w:val="000422BF"/>
    <w:rsid w:val="000424A1"/>
    <w:rsid w:val="00043865"/>
    <w:rsid w:val="00045964"/>
    <w:rsid w:val="000459B7"/>
    <w:rsid w:val="00046253"/>
    <w:rsid w:val="00046722"/>
    <w:rsid w:val="00046BAC"/>
    <w:rsid w:val="00047585"/>
    <w:rsid w:val="00051C6E"/>
    <w:rsid w:val="0005244F"/>
    <w:rsid w:val="00053B3B"/>
    <w:rsid w:val="000554CE"/>
    <w:rsid w:val="000554FB"/>
    <w:rsid w:val="00060C03"/>
    <w:rsid w:val="00060C98"/>
    <w:rsid w:val="00061349"/>
    <w:rsid w:val="00065E43"/>
    <w:rsid w:val="000660B5"/>
    <w:rsid w:val="00067543"/>
    <w:rsid w:val="00071AF0"/>
    <w:rsid w:val="0007383D"/>
    <w:rsid w:val="000752BE"/>
    <w:rsid w:val="000806E9"/>
    <w:rsid w:val="000807AD"/>
    <w:rsid w:val="00081682"/>
    <w:rsid w:val="00082E28"/>
    <w:rsid w:val="00083A11"/>
    <w:rsid w:val="000840FC"/>
    <w:rsid w:val="0008432D"/>
    <w:rsid w:val="00085E38"/>
    <w:rsid w:val="00095AFC"/>
    <w:rsid w:val="0009687B"/>
    <w:rsid w:val="00097197"/>
    <w:rsid w:val="000A1D9C"/>
    <w:rsid w:val="000A2A09"/>
    <w:rsid w:val="000A2E8F"/>
    <w:rsid w:val="000A30B7"/>
    <w:rsid w:val="000A3C8C"/>
    <w:rsid w:val="000A3CE5"/>
    <w:rsid w:val="000A3E22"/>
    <w:rsid w:val="000AA609"/>
    <w:rsid w:val="000B2CE5"/>
    <w:rsid w:val="000B2D2F"/>
    <w:rsid w:val="000B531D"/>
    <w:rsid w:val="000C010E"/>
    <w:rsid w:val="000C0B60"/>
    <w:rsid w:val="000C187F"/>
    <w:rsid w:val="000C365A"/>
    <w:rsid w:val="000C3983"/>
    <w:rsid w:val="000C56FE"/>
    <w:rsid w:val="000D1A99"/>
    <w:rsid w:val="000D4439"/>
    <w:rsid w:val="000D49CA"/>
    <w:rsid w:val="000D4EDA"/>
    <w:rsid w:val="000D4F7B"/>
    <w:rsid w:val="000D5D45"/>
    <w:rsid w:val="000E0C1A"/>
    <w:rsid w:val="000E2A3E"/>
    <w:rsid w:val="000E3121"/>
    <w:rsid w:val="000E399E"/>
    <w:rsid w:val="000E48B7"/>
    <w:rsid w:val="000E6074"/>
    <w:rsid w:val="000E6126"/>
    <w:rsid w:val="000E61A4"/>
    <w:rsid w:val="000E6C6E"/>
    <w:rsid w:val="000E6F41"/>
    <w:rsid w:val="000E707D"/>
    <w:rsid w:val="000F1201"/>
    <w:rsid w:val="000F1AE2"/>
    <w:rsid w:val="000F1AF0"/>
    <w:rsid w:val="000F3249"/>
    <w:rsid w:val="000F330D"/>
    <w:rsid w:val="000F33F6"/>
    <w:rsid w:val="000F350A"/>
    <w:rsid w:val="000F47AA"/>
    <w:rsid w:val="00101DFC"/>
    <w:rsid w:val="001042CF"/>
    <w:rsid w:val="00106AC5"/>
    <w:rsid w:val="001070BB"/>
    <w:rsid w:val="00107A5D"/>
    <w:rsid w:val="001112D2"/>
    <w:rsid w:val="0011345D"/>
    <w:rsid w:val="00114B00"/>
    <w:rsid w:val="00115B45"/>
    <w:rsid w:val="00116081"/>
    <w:rsid w:val="00125CC8"/>
    <w:rsid w:val="00126F4B"/>
    <w:rsid w:val="00127B7D"/>
    <w:rsid w:val="00127F39"/>
    <w:rsid w:val="0013039F"/>
    <w:rsid w:val="001305A4"/>
    <w:rsid w:val="00130604"/>
    <w:rsid w:val="0013066F"/>
    <w:rsid w:val="00131100"/>
    <w:rsid w:val="001319F5"/>
    <w:rsid w:val="001368B0"/>
    <w:rsid w:val="00137183"/>
    <w:rsid w:val="00140AB6"/>
    <w:rsid w:val="00140DC8"/>
    <w:rsid w:val="001412F2"/>
    <w:rsid w:val="00141325"/>
    <w:rsid w:val="00143296"/>
    <w:rsid w:val="0014605E"/>
    <w:rsid w:val="00147187"/>
    <w:rsid w:val="00150821"/>
    <w:rsid w:val="00152A89"/>
    <w:rsid w:val="00152AC6"/>
    <w:rsid w:val="00155670"/>
    <w:rsid w:val="00155A0E"/>
    <w:rsid w:val="00155E3D"/>
    <w:rsid w:val="001578C8"/>
    <w:rsid w:val="00157E42"/>
    <w:rsid w:val="00160C05"/>
    <w:rsid w:val="001623E6"/>
    <w:rsid w:val="0016252F"/>
    <w:rsid w:val="00166658"/>
    <w:rsid w:val="00166756"/>
    <w:rsid w:val="001667FB"/>
    <w:rsid w:val="001678AF"/>
    <w:rsid w:val="00167D6A"/>
    <w:rsid w:val="001708A2"/>
    <w:rsid w:val="001709E3"/>
    <w:rsid w:val="00170CE9"/>
    <w:rsid w:val="00172471"/>
    <w:rsid w:val="00173720"/>
    <w:rsid w:val="00173953"/>
    <w:rsid w:val="00174274"/>
    <w:rsid w:val="001761E1"/>
    <w:rsid w:val="00177299"/>
    <w:rsid w:val="001810C4"/>
    <w:rsid w:val="00181CB2"/>
    <w:rsid w:val="001851B7"/>
    <w:rsid w:val="0018551A"/>
    <w:rsid w:val="0018737F"/>
    <w:rsid w:val="00187690"/>
    <w:rsid w:val="00187692"/>
    <w:rsid w:val="001903F6"/>
    <w:rsid w:val="001905D2"/>
    <w:rsid w:val="001920EE"/>
    <w:rsid w:val="00192B6A"/>
    <w:rsid w:val="00193F6D"/>
    <w:rsid w:val="00194538"/>
    <w:rsid w:val="00197494"/>
    <w:rsid w:val="00197565"/>
    <w:rsid w:val="001A0374"/>
    <w:rsid w:val="001A2C13"/>
    <w:rsid w:val="001A3218"/>
    <w:rsid w:val="001A48EA"/>
    <w:rsid w:val="001A5A9E"/>
    <w:rsid w:val="001B11A6"/>
    <w:rsid w:val="001B296F"/>
    <w:rsid w:val="001B4002"/>
    <w:rsid w:val="001B5B10"/>
    <w:rsid w:val="001B6854"/>
    <w:rsid w:val="001C13F5"/>
    <w:rsid w:val="001C16E7"/>
    <w:rsid w:val="001C1C3D"/>
    <w:rsid w:val="001C27EA"/>
    <w:rsid w:val="001C2CFB"/>
    <w:rsid w:val="001C521B"/>
    <w:rsid w:val="001C5BE5"/>
    <w:rsid w:val="001C6729"/>
    <w:rsid w:val="001C791D"/>
    <w:rsid w:val="001C7F8F"/>
    <w:rsid w:val="001D23F2"/>
    <w:rsid w:val="001D3943"/>
    <w:rsid w:val="001D3C21"/>
    <w:rsid w:val="001D41A7"/>
    <w:rsid w:val="001D50FE"/>
    <w:rsid w:val="001D7C3E"/>
    <w:rsid w:val="001E386B"/>
    <w:rsid w:val="001E4047"/>
    <w:rsid w:val="001E69FE"/>
    <w:rsid w:val="001F3614"/>
    <w:rsid w:val="001F37FB"/>
    <w:rsid w:val="001F5BE0"/>
    <w:rsid w:val="00200C44"/>
    <w:rsid w:val="00202DDA"/>
    <w:rsid w:val="0020506E"/>
    <w:rsid w:val="00205FEF"/>
    <w:rsid w:val="00206EF8"/>
    <w:rsid w:val="002075CC"/>
    <w:rsid w:val="002133F4"/>
    <w:rsid w:val="00213690"/>
    <w:rsid w:val="002175E3"/>
    <w:rsid w:val="00221751"/>
    <w:rsid w:val="002223F3"/>
    <w:rsid w:val="00223095"/>
    <w:rsid w:val="0022344A"/>
    <w:rsid w:val="002238D1"/>
    <w:rsid w:val="00224878"/>
    <w:rsid w:val="00225A79"/>
    <w:rsid w:val="0023090E"/>
    <w:rsid w:val="00232487"/>
    <w:rsid w:val="00232576"/>
    <w:rsid w:val="0023270E"/>
    <w:rsid w:val="00236C22"/>
    <w:rsid w:val="00237607"/>
    <w:rsid w:val="00240F90"/>
    <w:rsid w:val="002416CF"/>
    <w:rsid w:val="002431AD"/>
    <w:rsid w:val="00243868"/>
    <w:rsid w:val="00243EF8"/>
    <w:rsid w:val="00243F59"/>
    <w:rsid w:val="002443E1"/>
    <w:rsid w:val="00245D17"/>
    <w:rsid w:val="00246344"/>
    <w:rsid w:val="00247CF6"/>
    <w:rsid w:val="0025129B"/>
    <w:rsid w:val="00251A59"/>
    <w:rsid w:val="00251F22"/>
    <w:rsid w:val="00252036"/>
    <w:rsid w:val="00254190"/>
    <w:rsid w:val="00254BC2"/>
    <w:rsid w:val="00255115"/>
    <w:rsid w:val="00257EC7"/>
    <w:rsid w:val="002600D4"/>
    <w:rsid w:val="00261A93"/>
    <w:rsid w:val="0026334A"/>
    <w:rsid w:val="002647B3"/>
    <w:rsid w:val="00265745"/>
    <w:rsid w:val="00267892"/>
    <w:rsid w:val="00267ACB"/>
    <w:rsid w:val="00271041"/>
    <w:rsid w:val="0027144E"/>
    <w:rsid w:val="00271BFA"/>
    <w:rsid w:val="00271FB5"/>
    <w:rsid w:val="00273C2F"/>
    <w:rsid w:val="002753B8"/>
    <w:rsid w:val="00277976"/>
    <w:rsid w:val="002815A0"/>
    <w:rsid w:val="0028165C"/>
    <w:rsid w:val="00281F6F"/>
    <w:rsid w:val="00282066"/>
    <w:rsid w:val="002838F6"/>
    <w:rsid w:val="00283A2F"/>
    <w:rsid w:val="0028775F"/>
    <w:rsid w:val="00287EF1"/>
    <w:rsid w:val="00291079"/>
    <w:rsid w:val="00291284"/>
    <w:rsid w:val="00292F17"/>
    <w:rsid w:val="0029365A"/>
    <w:rsid w:val="00293FC2"/>
    <w:rsid w:val="002940F1"/>
    <w:rsid w:val="00295263"/>
    <w:rsid w:val="002A008A"/>
    <w:rsid w:val="002A3563"/>
    <w:rsid w:val="002A470A"/>
    <w:rsid w:val="002A7BAB"/>
    <w:rsid w:val="002B0FD2"/>
    <w:rsid w:val="002B1060"/>
    <w:rsid w:val="002B180E"/>
    <w:rsid w:val="002B2636"/>
    <w:rsid w:val="002B2E3B"/>
    <w:rsid w:val="002B4455"/>
    <w:rsid w:val="002B6C99"/>
    <w:rsid w:val="002B7A59"/>
    <w:rsid w:val="002B7A77"/>
    <w:rsid w:val="002C2201"/>
    <w:rsid w:val="002C2270"/>
    <w:rsid w:val="002C2757"/>
    <w:rsid w:val="002C5464"/>
    <w:rsid w:val="002C5C40"/>
    <w:rsid w:val="002C6C6D"/>
    <w:rsid w:val="002C7960"/>
    <w:rsid w:val="002D29FE"/>
    <w:rsid w:val="002D33E8"/>
    <w:rsid w:val="002D3BDB"/>
    <w:rsid w:val="002D63F8"/>
    <w:rsid w:val="002D6C6C"/>
    <w:rsid w:val="002E14D3"/>
    <w:rsid w:val="002E15FC"/>
    <w:rsid w:val="002E27E5"/>
    <w:rsid w:val="002E2FE3"/>
    <w:rsid w:val="002E3C1D"/>
    <w:rsid w:val="002E3DB4"/>
    <w:rsid w:val="002E74D7"/>
    <w:rsid w:val="002F1D3F"/>
    <w:rsid w:val="002F4E48"/>
    <w:rsid w:val="002F749E"/>
    <w:rsid w:val="003002A1"/>
    <w:rsid w:val="0030074B"/>
    <w:rsid w:val="00300851"/>
    <w:rsid w:val="003010D5"/>
    <w:rsid w:val="003021A8"/>
    <w:rsid w:val="00302C7C"/>
    <w:rsid w:val="003036C5"/>
    <w:rsid w:val="00303DC4"/>
    <w:rsid w:val="0030558D"/>
    <w:rsid w:val="00305908"/>
    <w:rsid w:val="00305DEB"/>
    <w:rsid w:val="00306A04"/>
    <w:rsid w:val="00307B99"/>
    <w:rsid w:val="0031144B"/>
    <w:rsid w:val="00313203"/>
    <w:rsid w:val="003145CD"/>
    <w:rsid w:val="0031463C"/>
    <w:rsid w:val="00314EE2"/>
    <w:rsid w:val="00315122"/>
    <w:rsid w:val="0031664F"/>
    <w:rsid w:val="00316EFD"/>
    <w:rsid w:val="00317BF1"/>
    <w:rsid w:val="00323735"/>
    <w:rsid w:val="003247E3"/>
    <w:rsid w:val="00325200"/>
    <w:rsid w:val="00327A01"/>
    <w:rsid w:val="0033060E"/>
    <w:rsid w:val="00334C6A"/>
    <w:rsid w:val="003354E7"/>
    <w:rsid w:val="00336BB9"/>
    <w:rsid w:val="00341054"/>
    <w:rsid w:val="00341AA3"/>
    <w:rsid w:val="00343802"/>
    <w:rsid w:val="00343BCF"/>
    <w:rsid w:val="00343D9D"/>
    <w:rsid w:val="003454B8"/>
    <w:rsid w:val="00346BA5"/>
    <w:rsid w:val="00346CB5"/>
    <w:rsid w:val="003471B1"/>
    <w:rsid w:val="00350A02"/>
    <w:rsid w:val="0035157D"/>
    <w:rsid w:val="00354155"/>
    <w:rsid w:val="003559C8"/>
    <w:rsid w:val="003563BE"/>
    <w:rsid w:val="00356582"/>
    <w:rsid w:val="003573A0"/>
    <w:rsid w:val="003601B8"/>
    <w:rsid w:val="003607A4"/>
    <w:rsid w:val="003608AE"/>
    <w:rsid w:val="00360A58"/>
    <w:rsid w:val="00362C7A"/>
    <w:rsid w:val="00364DCF"/>
    <w:rsid w:val="00364E87"/>
    <w:rsid w:val="00365E03"/>
    <w:rsid w:val="00367577"/>
    <w:rsid w:val="0036775D"/>
    <w:rsid w:val="00370D4E"/>
    <w:rsid w:val="00373145"/>
    <w:rsid w:val="003736FC"/>
    <w:rsid w:val="00376DD6"/>
    <w:rsid w:val="00377915"/>
    <w:rsid w:val="0037F6D9"/>
    <w:rsid w:val="00381394"/>
    <w:rsid w:val="00382B88"/>
    <w:rsid w:val="00383046"/>
    <w:rsid w:val="0038373E"/>
    <w:rsid w:val="00390964"/>
    <w:rsid w:val="00390C78"/>
    <w:rsid w:val="00391006"/>
    <w:rsid w:val="00391B3F"/>
    <w:rsid w:val="003937EB"/>
    <w:rsid w:val="00393BC2"/>
    <w:rsid w:val="00395EE3"/>
    <w:rsid w:val="00396EE0"/>
    <w:rsid w:val="003A1CDB"/>
    <w:rsid w:val="003A2A6B"/>
    <w:rsid w:val="003A3B78"/>
    <w:rsid w:val="003A3E82"/>
    <w:rsid w:val="003A4244"/>
    <w:rsid w:val="003A4B9F"/>
    <w:rsid w:val="003A4CED"/>
    <w:rsid w:val="003A4D38"/>
    <w:rsid w:val="003A4E4F"/>
    <w:rsid w:val="003B3256"/>
    <w:rsid w:val="003B421C"/>
    <w:rsid w:val="003B63B8"/>
    <w:rsid w:val="003B6D55"/>
    <w:rsid w:val="003B7FCD"/>
    <w:rsid w:val="003C0C6E"/>
    <w:rsid w:val="003C15F9"/>
    <w:rsid w:val="003C1C96"/>
    <w:rsid w:val="003C2441"/>
    <w:rsid w:val="003C51A8"/>
    <w:rsid w:val="003C5C8A"/>
    <w:rsid w:val="003D0491"/>
    <w:rsid w:val="003D072E"/>
    <w:rsid w:val="003D2DA2"/>
    <w:rsid w:val="003D34C5"/>
    <w:rsid w:val="003D7184"/>
    <w:rsid w:val="003E13CA"/>
    <w:rsid w:val="003E1D7D"/>
    <w:rsid w:val="003E2FE8"/>
    <w:rsid w:val="003E3B42"/>
    <w:rsid w:val="003E4E4F"/>
    <w:rsid w:val="003E59B4"/>
    <w:rsid w:val="003E7A0C"/>
    <w:rsid w:val="003F026D"/>
    <w:rsid w:val="003F04A4"/>
    <w:rsid w:val="003F04DC"/>
    <w:rsid w:val="003F0A64"/>
    <w:rsid w:val="003F24B4"/>
    <w:rsid w:val="003F2672"/>
    <w:rsid w:val="003F54BC"/>
    <w:rsid w:val="0040079E"/>
    <w:rsid w:val="004029BB"/>
    <w:rsid w:val="004033A9"/>
    <w:rsid w:val="00404A49"/>
    <w:rsid w:val="0040574B"/>
    <w:rsid w:val="00411304"/>
    <w:rsid w:val="004119C1"/>
    <w:rsid w:val="00412415"/>
    <w:rsid w:val="00412AEF"/>
    <w:rsid w:val="00414F3A"/>
    <w:rsid w:val="0041570A"/>
    <w:rsid w:val="0041697C"/>
    <w:rsid w:val="00417583"/>
    <w:rsid w:val="004205CB"/>
    <w:rsid w:val="00426D5D"/>
    <w:rsid w:val="00427624"/>
    <w:rsid w:val="00430324"/>
    <w:rsid w:val="0043083C"/>
    <w:rsid w:val="00431C6C"/>
    <w:rsid w:val="00431ED6"/>
    <w:rsid w:val="00432671"/>
    <w:rsid w:val="0043526A"/>
    <w:rsid w:val="0043701F"/>
    <w:rsid w:val="0044038E"/>
    <w:rsid w:val="00441552"/>
    <w:rsid w:val="00441D76"/>
    <w:rsid w:val="00444953"/>
    <w:rsid w:val="0044600C"/>
    <w:rsid w:val="00446E1C"/>
    <w:rsid w:val="004473DE"/>
    <w:rsid w:val="00447EA4"/>
    <w:rsid w:val="004514F8"/>
    <w:rsid w:val="00451AC0"/>
    <w:rsid w:val="00451CBF"/>
    <w:rsid w:val="00452C54"/>
    <w:rsid w:val="0045302D"/>
    <w:rsid w:val="0045433A"/>
    <w:rsid w:val="00454378"/>
    <w:rsid w:val="00454D23"/>
    <w:rsid w:val="00456537"/>
    <w:rsid w:val="00463EE7"/>
    <w:rsid w:val="0046517D"/>
    <w:rsid w:val="00465CD4"/>
    <w:rsid w:val="00466335"/>
    <w:rsid w:val="004700B0"/>
    <w:rsid w:val="00470AD7"/>
    <w:rsid w:val="004715AD"/>
    <w:rsid w:val="0047368B"/>
    <w:rsid w:val="00475A2D"/>
    <w:rsid w:val="00475FC7"/>
    <w:rsid w:val="0047607E"/>
    <w:rsid w:val="00476275"/>
    <w:rsid w:val="00476A29"/>
    <w:rsid w:val="00476E60"/>
    <w:rsid w:val="004804D4"/>
    <w:rsid w:val="00480CE0"/>
    <w:rsid w:val="00481DDB"/>
    <w:rsid w:val="00482B50"/>
    <w:rsid w:val="0048358C"/>
    <w:rsid w:val="0048471F"/>
    <w:rsid w:val="00484871"/>
    <w:rsid w:val="00486878"/>
    <w:rsid w:val="00487E18"/>
    <w:rsid w:val="00491E2D"/>
    <w:rsid w:val="0049282E"/>
    <w:rsid w:val="00492AC8"/>
    <w:rsid w:val="00495B2E"/>
    <w:rsid w:val="00496148"/>
    <w:rsid w:val="0049764A"/>
    <w:rsid w:val="00497B57"/>
    <w:rsid w:val="00497DB5"/>
    <w:rsid w:val="004A17A7"/>
    <w:rsid w:val="004A1B72"/>
    <w:rsid w:val="004A1CF0"/>
    <w:rsid w:val="004A1D33"/>
    <w:rsid w:val="004A2172"/>
    <w:rsid w:val="004A2671"/>
    <w:rsid w:val="004A2CD0"/>
    <w:rsid w:val="004A392E"/>
    <w:rsid w:val="004A565F"/>
    <w:rsid w:val="004A5985"/>
    <w:rsid w:val="004A7A43"/>
    <w:rsid w:val="004B09AB"/>
    <w:rsid w:val="004B1C31"/>
    <w:rsid w:val="004B57F0"/>
    <w:rsid w:val="004B5B06"/>
    <w:rsid w:val="004B6C53"/>
    <w:rsid w:val="004B79B7"/>
    <w:rsid w:val="004C0D9F"/>
    <w:rsid w:val="004C1360"/>
    <w:rsid w:val="004C3142"/>
    <w:rsid w:val="004C3860"/>
    <w:rsid w:val="004C3BFD"/>
    <w:rsid w:val="004C425C"/>
    <w:rsid w:val="004C671F"/>
    <w:rsid w:val="004C6A4B"/>
    <w:rsid w:val="004C7115"/>
    <w:rsid w:val="004C7EFB"/>
    <w:rsid w:val="004D10FA"/>
    <w:rsid w:val="004D16A8"/>
    <w:rsid w:val="004D245A"/>
    <w:rsid w:val="004D7E88"/>
    <w:rsid w:val="004E03B4"/>
    <w:rsid w:val="004E0AE0"/>
    <w:rsid w:val="004E25F0"/>
    <w:rsid w:val="004E29D6"/>
    <w:rsid w:val="004E31FC"/>
    <w:rsid w:val="004E3ED9"/>
    <w:rsid w:val="004E4688"/>
    <w:rsid w:val="004E58B6"/>
    <w:rsid w:val="004E65F2"/>
    <w:rsid w:val="004F0C99"/>
    <w:rsid w:val="004F0F16"/>
    <w:rsid w:val="004F3368"/>
    <w:rsid w:val="004F37C3"/>
    <w:rsid w:val="004F6EE1"/>
    <w:rsid w:val="004F72BE"/>
    <w:rsid w:val="00501715"/>
    <w:rsid w:val="00501A04"/>
    <w:rsid w:val="00501C39"/>
    <w:rsid w:val="0050491F"/>
    <w:rsid w:val="0050559C"/>
    <w:rsid w:val="00505D22"/>
    <w:rsid w:val="0051112C"/>
    <w:rsid w:val="0051205D"/>
    <w:rsid w:val="005160D3"/>
    <w:rsid w:val="00516532"/>
    <w:rsid w:val="00520B21"/>
    <w:rsid w:val="00521687"/>
    <w:rsid w:val="005234A9"/>
    <w:rsid w:val="00524362"/>
    <w:rsid w:val="00525199"/>
    <w:rsid w:val="0052571C"/>
    <w:rsid w:val="0052796F"/>
    <w:rsid w:val="00532B4C"/>
    <w:rsid w:val="00533F9F"/>
    <w:rsid w:val="00536209"/>
    <w:rsid w:val="00536877"/>
    <w:rsid w:val="0053C682"/>
    <w:rsid w:val="00541123"/>
    <w:rsid w:val="00542218"/>
    <w:rsid w:val="00543F50"/>
    <w:rsid w:val="00545164"/>
    <w:rsid w:val="0054614C"/>
    <w:rsid w:val="00546A22"/>
    <w:rsid w:val="00550782"/>
    <w:rsid w:val="0055127B"/>
    <w:rsid w:val="0055189C"/>
    <w:rsid w:val="00551BF5"/>
    <w:rsid w:val="00551ED5"/>
    <w:rsid w:val="00553AF0"/>
    <w:rsid w:val="00556BC1"/>
    <w:rsid w:val="005619B4"/>
    <w:rsid w:val="00563384"/>
    <w:rsid w:val="00563420"/>
    <w:rsid w:val="00563846"/>
    <w:rsid w:val="005645FE"/>
    <w:rsid w:val="005659B1"/>
    <w:rsid w:val="0056628B"/>
    <w:rsid w:val="00566A1E"/>
    <w:rsid w:val="0056704C"/>
    <w:rsid w:val="0056757B"/>
    <w:rsid w:val="0057035E"/>
    <w:rsid w:val="00570976"/>
    <w:rsid w:val="00571C7D"/>
    <w:rsid w:val="00572F84"/>
    <w:rsid w:val="00573872"/>
    <w:rsid w:val="005743F4"/>
    <w:rsid w:val="00576B5D"/>
    <w:rsid w:val="005834C8"/>
    <w:rsid w:val="00583593"/>
    <w:rsid w:val="00591324"/>
    <w:rsid w:val="0059208F"/>
    <w:rsid w:val="00592404"/>
    <w:rsid w:val="005936BA"/>
    <w:rsid w:val="00593A27"/>
    <w:rsid w:val="00594CE4"/>
    <w:rsid w:val="00595894"/>
    <w:rsid w:val="005A1AE6"/>
    <w:rsid w:val="005A2772"/>
    <w:rsid w:val="005A3958"/>
    <w:rsid w:val="005A3B35"/>
    <w:rsid w:val="005A5867"/>
    <w:rsid w:val="005A61BE"/>
    <w:rsid w:val="005B0137"/>
    <w:rsid w:val="005B04D0"/>
    <w:rsid w:val="005B0675"/>
    <w:rsid w:val="005B072A"/>
    <w:rsid w:val="005B0E76"/>
    <w:rsid w:val="005B1B79"/>
    <w:rsid w:val="005B49DE"/>
    <w:rsid w:val="005B73CF"/>
    <w:rsid w:val="005B755A"/>
    <w:rsid w:val="005C06EE"/>
    <w:rsid w:val="005C54C0"/>
    <w:rsid w:val="005C57AE"/>
    <w:rsid w:val="005C5A96"/>
    <w:rsid w:val="005C5C0D"/>
    <w:rsid w:val="005C5D0D"/>
    <w:rsid w:val="005C6842"/>
    <w:rsid w:val="005C7421"/>
    <w:rsid w:val="005D186C"/>
    <w:rsid w:val="005D1938"/>
    <w:rsid w:val="005D1EBA"/>
    <w:rsid w:val="005D2369"/>
    <w:rsid w:val="005E3B81"/>
    <w:rsid w:val="005E48D1"/>
    <w:rsid w:val="005E5381"/>
    <w:rsid w:val="005E5DA9"/>
    <w:rsid w:val="005E5FD7"/>
    <w:rsid w:val="005E635D"/>
    <w:rsid w:val="005F08DA"/>
    <w:rsid w:val="005F1C0F"/>
    <w:rsid w:val="005F2DB5"/>
    <w:rsid w:val="005F32FE"/>
    <w:rsid w:val="005F4CB3"/>
    <w:rsid w:val="005F56B2"/>
    <w:rsid w:val="005F64AC"/>
    <w:rsid w:val="00600D67"/>
    <w:rsid w:val="00607547"/>
    <w:rsid w:val="006106DF"/>
    <w:rsid w:val="0061380A"/>
    <w:rsid w:val="00615D57"/>
    <w:rsid w:val="00615D5A"/>
    <w:rsid w:val="006251B1"/>
    <w:rsid w:val="00625A90"/>
    <w:rsid w:val="0062643E"/>
    <w:rsid w:val="00631123"/>
    <w:rsid w:val="00631BD3"/>
    <w:rsid w:val="0063206A"/>
    <w:rsid w:val="00632586"/>
    <w:rsid w:val="0063260F"/>
    <w:rsid w:val="00636ECE"/>
    <w:rsid w:val="00637B9F"/>
    <w:rsid w:val="0064073E"/>
    <w:rsid w:val="00640A75"/>
    <w:rsid w:val="006417AA"/>
    <w:rsid w:val="00641E1A"/>
    <w:rsid w:val="006422D4"/>
    <w:rsid w:val="00642CAB"/>
    <w:rsid w:val="00644A49"/>
    <w:rsid w:val="00646358"/>
    <w:rsid w:val="00647C07"/>
    <w:rsid w:val="006501B2"/>
    <w:rsid w:val="00651CD0"/>
    <w:rsid w:val="006559F4"/>
    <w:rsid w:val="00656F12"/>
    <w:rsid w:val="006576D9"/>
    <w:rsid w:val="006616B9"/>
    <w:rsid w:val="00661FBB"/>
    <w:rsid w:val="00662C01"/>
    <w:rsid w:val="0066569E"/>
    <w:rsid w:val="00665D1E"/>
    <w:rsid w:val="0067101F"/>
    <w:rsid w:val="00673C1F"/>
    <w:rsid w:val="006746CE"/>
    <w:rsid w:val="006758BA"/>
    <w:rsid w:val="006769B7"/>
    <w:rsid w:val="00676D3B"/>
    <w:rsid w:val="00677928"/>
    <w:rsid w:val="0068325B"/>
    <w:rsid w:val="00683388"/>
    <w:rsid w:val="00683624"/>
    <w:rsid w:val="00684254"/>
    <w:rsid w:val="00686304"/>
    <w:rsid w:val="00686DC4"/>
    <w:rsid w:val="0068727F"/>
    <w:rsid w:val="00692B3E"/>
    <w:rsid w:val="006938E4"/>
    <w:rsid w:val="00695E26"/>
    <w:rsid w:val="0069609E"/>
    <w:rsid w:val="006965AD"/>
    <w:rsid w:val="00697894"/>
    <w:rsid w:val="006A101C"/>
    <w:rsid w:val="006A12A1"/>
    <w:rsid w:val="006A49E7"/>
    <w:rsid w:val="006A5089"/>
    <w:rsid w:val="006A66F8"/>
    <w:rsid w:val="006A702F"/>
    <w:rsid w:val="006B1CF1"/>
    <w:rsid w:val="006B686D"/>
    <w:rsid w:val="006B6E79"/>
    <w:rsid w:val="006B6EC5"/>
    <w:rsid w:val="006B7CFD"/>
    <w:rsid w:val="006C45DF"/>
    <w:rsid w:val="006C4CE8"/>
    <w:rsid w:val="006C4F36"/>
    <w:rsid w:val="006C7A5B"/>
    <w:rsid w:val="006D1228"/>
    <w:rsid w:val="006D152F"/>
    <w:rsid w:val="006D29EA"/>
    <w:rsid w:val="006E033D"/>
    <w:rsid w:val="006E3EC3"/>
    <w:rsid w:val="006E3F15"/>
    <w:rsid w:val="006F07AA"/>
    <w:rsid w:val="006F49EE"/>
    <w:rsid w:val="006F7F4F"/>
    <w:rsid w:val="007006AC"/>
    <w:rsid w:val="00701E38"/>
    <w:rsid w:val="00704874"/>
    <w:rsid w:val="0070533D"/>
    <w:rsid w:val="0070541B"/>
    <w:rsid w:val="007058AA"/>
    <w:rsid w:val="007062BE"/>
    <w:rsid w:val="00706EA5"/>
    <w:rsid w:val="00706FC4"/>
    <w:rsid w:val="0071029A"/>
    <w:rsid w:val="0071050C"/>
    <w:rsid w:val="0071288F"/>
    <w:rsid w:val="0071293C"/>
    <w:rsid w:val="00713087"/>
    <w:rsid w:val="007146C7"/>
    <w:rsid w:val="007150CE"/>
    <w:rsid w:val="00717360"/>
    <w:rsid w:val="00717DA7"/>
    <w:rsid w:val="00721998"/>
    <w:rsid w:val="00724167"/>
    <w:rsid w:val="007257F0"/>
    <w:rsid w:val="00726939"/>
    <w:rsid w:val="007302D9"/>
    <w:rsid w:val="00730401"/>
    <w:rsid w:val="0073171A"/>
    <w:rsid w:val="007318B1"/>
    <w:rsid w:val="007322CB"/>
    <w:rsid w:val="00734343"/>
    <w:rsid w:val="00734ADE"/>
    <w:rsid w:val="0073669E"/>
    <w:rsid w:val="00737BA9"/>
    <w:rsid w:val="00740D38"/>
    <w:rsid w:val="0074137E"/>
    <w:rsid w:val="0074139B"/>
    <w:rsid w:val="0074180D"/>
    <w:rsid w:val="007436CF"/>
    <w:rsid w:val="00746A09"/>
    <w:rsid w:val="00746ED4"/>
    <w:rsid w:val="0075047A"/>
    <w:rsid w:val="007518AD"/>
    <w:rsid w:val="00751BC4"/>
    <w:rsid w:val="00751D59"/>
    <w:rsid w:val="00755758"/>
    <w:rsid w:val="00756BF0"/>
    <w:rsid w:val="00757F8C"/>
    <w:rsid w:val="00760C3F"/>
    <w:rsid w:val="00762C4D"/>
    <w:rsid w:val="00764AF3"/>
    <w:rsid w:val="00764CFE"/>
    <w:rsid w:val="00765662"/>
    <w:rsid w:val="00765785"/>
    <w:rsid w:val="00765984"/>
    <w:rsid w:val="00765CC3"/>
    <w:rsid w:val="00765EE5"/>
    <w:rsid w:val="00767767"/>
    <w:rsid w:val="007710D5"/>
    <w:rsid w:val="007731D5"/>
    <w:rsid w:val="0077409F"/>
    <w:rsid w:val="007749CB"/>
    <w:rsid w:val="0077540E"/>
    <w:rsid w:val="00777400"/>
    <w:rsid w:val="007803A1"/>
    <w:rsid w:val="007822E3"/>
    <w:rsid w:val="00782A8D"/>
    <w:rsid w:val="0078302C"/>
    <w:rsid w:val="00783784"/>
    <w:rsid w:val="00785AD8"/>
    <w:rsid w:val="00785D5E"/>
    <w:rsid w:val="00787D38"/>
    <w:rsid w:val="00790090"/>
    <w:rsid w:val="00791160"/>
    <w:rsid w:val="0079140A"/>
    <w:rsid w:val="00791F40"/>
    <w:rsid w:val="00792159"/>
    <w:rsid w:val="00792D38"/>
    <w:rsid w:val="00793659"/>
    <w:rsid w:val="00797473"/>
    <w:rsid w:val="007A0242"/>
    <w:rsid w:val="007A35CE"/>
    <w:rsid w:val="007A3616"/>
    <w:rsid w:val="007A4D78"/>
    <w:rsid w:val="007A4E30"/>
    <w:rsid w:val="007A5F46"/>
    <w:rsid w:val="007A68EA"/>
    <w:rsid w:val="007A79F7"/>
    <w:rsid w:val="007B26A7"/>
    <w:rsid w:val="007B271D"/>
    <w:rsid w:val="007B2A62"/>
    <w:rsid w:val="007B3739"/>
    <w:rsid w:val="007B3979"/>
    <w:rsid w:val="007B781A"/>
    <w:rsid w:val="007B7F00"/>
    <w:rsid w:val="007C01C0"/>
    <w:rsid w:val="007C0A9F"/>
    <w:rsid w:val="007C2935"/>
    <w:rsid w:val="007C4766"/>
    <w:rsid w:val="007C5B4A"/>
    <w:rsid w:val="007C5FB4"/>
    <w:rsid w:val="007C6BF2"/>
    <w:rsid w:val="007C74C6"/>
    <w:rsid w:val="007C7BE1"/>
    <w:rsid w:val="007D1254"/>
    <w:rsid w:val="007D1609"/>
    <w:rsid w:val="007D1CF8"/>
    <w:rsid w:val="007D21D5"/>
    <w:rsid w:val="007D2C5B"/>
    <w:rsid w:val="007D34E5"/>
    <w:rsid w:val="007D4804"/>
    <w:rsid w:val="007D760E"/>
    <w:rsid w:val="007E16AA"/>
    <w:rsid w:val="007E18ED"/>
    <w:rsid w:val="007E2608"/>
    <w:rsid w:val="007E2B9F"/>
    <w:rsid w:val="007E38FB"/>
    <w:rsid w:val="007F03DD"/>
    <w:rsid w:val="007F0847"/>
    <w:rsid w:val="007F154B"/>
    <w:rsid w:val="007F157B"/>
    <w:rsid w:val="007F3C11"/>
    <w:rsid w:val="007F3FD5"/>
    <w:rsid w:val="007F40B5"/>
    <w:rsid w:val="007F5CCE"/>
    <w:rsid w:val="007F63F2"/>
    <w:rsid w:val="008017DB"/>
    <w:rsid w:val="00801DB2"/>
    <w:rsid w:val="00801E7D"/>
    <w:rsid w:val="008047BE"/>
    <w:rsid w:val="0080D28E"/>
    <w:rsid w:val="008100AC"/>
    <w:rsid w:val="008109A7"/>
    <w:rsid w:val="008115F1"/>
    <w:rsid w:val="00812219"/>
    <w:rsid w:val="0081480E"/>
    <w:rsid w:val="00815705"/>
    <w:rsid w:val="00821430"/>
    <w:rsid w:val="0082185B"/>
    <w:rsid w:val="0082294C"/>
    <w:rsid w:val="0082317A"/>
    <w:rsid w:val="008237DE"/>
    <w:rsid w:val="00823E37"/>
    <w:rsid w:val="008248A3"/>
    <w:rsid w:val="00824984"/>
    <w:rsid w:val="00831A0F"/>
    <w:rsid w:val="00834177"/>
    <w:rsid w:val="00835BC0"/>
    <w:rsid w:val="008373A2"/>
    <w:rsid w:val="00841212"/>
    <w:rsid w:val="00842093"/>
    <w:rsid w:val="00842ADC"/>
    <w:rsid w:val="00843A17"/>
    <w:rsid w:val="008448E8"/>
    <w:rsid w:val="00844C66"/>
    <w:rsid w:val="00844E6B"/>
    <w:rsid w:val="008452EF"/>
    <w:rsid w:val="00845A08"/>
    <w:rsid w:val="008465C9"/>
    <w:rsid w:val="00846CBB"/>
    <w:rsid w:val="008510BD"/>
    <w:rsid w:val="00851251"/>
    <w:rsid w:val="00853D68"/>
    <w:rsid w:val="0085567E"/>
    <w:rsid w:val="008557E7"/>
    <w:rsid w:val="0085582C"/>
    <w:rsid w:val="00855918"/>
    <w:rsid w:val="00855E83"/>
    <w:rsid w:val="0086107D"/>
    <w:rsid w:val="00864215"/>
    <w:rsid w:val="008653FB"/>
    <w:rsid w:val="008657F6"/>
    <w:rsid w:val="00867D54"/>
    <w:rsid w:val="008755F6"/>
    <w:rsid w:val="00875D78"/>
    <w:rsid w:val="0087609B"/>
    <w:rsid w:val="0088004B"/>
    <w:rsid w:val="00882BE9"/>
    <w:rsid w:val="008833E0"/>
    <w:rsid w:val="00884F41"/>
    <w:rsid w:val="008855E5"/>
    <w:rsid w:val="00886B92"/>
    <w:rsid w:val="0089045C"/>
    <w:rsid w:val="00891F3B"/>
    <w:rsid w:val="008931DF"/>
    <w:rsid w:val="008941D1"/>
    <w:rsid w:val="008942CC"/>
    <w:rsid w:val="0089544C"/>
    <w:rsid w:val="00895592"/>
    <w:rsid w:val="008A0515"/>
    <w:rsid w:val="008A29B2"/>
    <w:rsid w:val="008A7659"/>
    <w:rsid w:val="008B3099"/>
    <w:rsid w:val="008C1346"/>
    <w:rsid w:val="008C1622"/>
    <w:rsid w:val="008C2055"/>
    <w:rsid w:val="008C2EF2"/>
    <w:rsid w:val="008C414E"/>
    <w:rsid w:val="008C54A4"/>
    <w:rsid w:val="008C57C2"/>
    <w:rsid w:val="008C73C1"/>
    <w:rsid w:val="008C7CA3"/>
    <w:rsid w:val="008D0984"/>
    <w:rsid w:val="008D105E"/>
    <w:rsid w:val="008D1525"/>
    <w:rsid w:val="008D1618"/>
    <w:rsid w:val="008D3689"/>
    <w:rsid w:val="008D5192"/>
    <w:rsid w:val="008D5FF9"/>
    <w:rsid w:val="008D7E8D"/>
    <w:rsid w:val="008E0583"/>
    <w:rsid w:val="008E0D4C"/>
    <w:rsid w:val="008E0DE7"/>
    <w:rsid w:val="008E1084"/>
    <w:rsid w:val="008E2F29"/>
    <w:rsid w:val="008E39E1"/>
    <w:rsid w:val="008E3EC7"/>
    <w:rsid w:val="008F0F08"/>
    <w:rsid w:val="008F2EE4"/>
    <w:rsid w:val="008F3CD6"/>
    <w:rsid w:val="008F5FE0"/>
    <w:rsid w:val="008F7DD6"/>
    <w:rsid w:val="00901794"/>
    <w:rsid w:val="00901D9C"/>
    <w:rsid w:val="009022BB"/>
    <w:rsid w:val="00903A25"/>
    <w:rsid w:val="00904BCB"/>
    <w:rsid w:val="009053F3"/>
    <w:rsid w:val="00906DA2"/>
    <w:rsid w:val="00906E95"/>
    <w:rsid w:val="009112ED"/>
    <w:rsid w:val="00911A3A"/>
    <w:rsid w:val="00911E59"/>
    <w:rsid w:val="00912361"/>
    <w:rsid w:val="00912E58"/>
    <w:rsid w:val="00914E67"/>
    <w:rsid w:val="00916932"/>
    <w:rsid w:val="00916E43"/>
    <w:rsid w:val="00917516"/>
    <w:rsid w:val="00920C42"/>
    <w:rsid w:val="009219AE"/>
    <w:rsid w:val="00922C2E"/>
    <w:rsid w:val="00930592"/>
    <w:rsid w:val="00931301"/>
    <w:rsid w:val="00932C70"/>
    <w:rsid w:val="00936304"/>
    <w:rsid w:val="00936822"/>
    <w:rsid w:val="00941184"/>
    <w:rsid w:val="0094170E"/>
    <w:rsid w:val="009419E7"/>
    <w:rsid w:val="00943D10"/>
    <w:rsid w:val="00944DA8"/>
    <w:rsid w:val="00944F82"/>
    <w:rsid w:val="00945759"/>
    <w:rsid w:val="00947C29"/>
    <w:rsid w:val="009500B0"/>
    <w:rsid w:val="00950BC7"/>
    <w:rsid w:val="00951780"/>
    <w:rsid w:val="00952362"/>
    <w:rsid w:val="009524FC"/>
    <w:rsid w:val="00952A5A"/>
    <w:rsid w:val="00956EA0"/>
    <w:rsid w:val="00957A74"/>
    <w:rsid w:val="00957EF8"/>
    <w:rsid w:val="0096034D"/>
    <w:rsid w:val="00960F0C"/>
    <w:rsid w:val="0096704B"/>
    <w:rsid w:val="009679D2"/>
    <w:rsid w:val="0097018A"/>
    <w:rsid w:val="00971C49"/>
    <w:rsid w:val="00972747"/>
    <w:rsid w:val="00975985"/>
    <w:rsid w:val="00977F8B"/>
    <w:rsid w:val="00980196"/>
    <w:rsid w:val="00980DCE"/>
    <w:rsid w:val="009812FE"/>
    <w:rsid w:val="00984380"/>
    <w:rsid w:val="009848ED"/>
    <w:rsid w:val="0098548D"/>
    <w:rsid w:val="009872D1"/>
    <w:rsid w:val="00987E2B"/>
    <w:rsid w:val="0099719B"/>
    <w:rsid w:val="0099777F"/>
    <w:rsid w:val="009A0BBF"/>
    <w:rsid w:val="009A1B00"/>
    <w:rsid w:val="009A309B"/>
    <w:rsid w:val="009A34FA"/>
    <w:rsid w:val="009A4CEC"/>
    <w:rsid w:val="009A68FE"/>
    <w:rsid w:val="009A6A7E"/>
    <w:rsid w:val="009A7994"/>
    <w:rsid w:val="009B0581"/>
    <w:rsid w:val="009B18CE"/>
    <w:rsid w:val="009B4935"/>
    <w:rsid w:val="009B6B0E"/>
    <w:rsid w:val="009B71CC"/>
    <w:rsid w:val="009B7E97"/>
    <w:rsid w:val="009C18D7"/>
    <w:rsid w:val="009C280D"/>
    <w:rsid w:val="009C287B"/>
    <w:rsid w:val="009C613C"/>
    <w:rsid w:val="009D157D"/>
    <w:rsid w:val="009D26BA"/>
    <w:rsid w:val="009D31EB"/>
    <w:rsid w:val="009D5564"/>
    <w:rsid w:val="009D56E8"/>
    <w:rsid w:val="009D7F0A"/>
    <w:rsid w:val="009E05ED"/>
    <w:rsid w:val="009E07DB"/>
    <w:rsid w:val="009E0839"/>
    <w:rsid w:val="009E0C2E"/>
    <w:rsid w:val="009E1347"/>
    <w:rsid w:val="009E1DAD"/>
    <w:rsid w:val="009E3A37"/>
    <w:rsid w:val="009E51DF"/>
    <w:rsid w:val="009E5234"/>
    <w:rsid w:val="009E5B69"/>
    <w:rsid w:val="009E7D99"/>
    <w:rsid w:val="009F0425"/>
    <w:rsid w:val="009F1D4B"/>
    <w:rsid w:val="009F3524"/>
    <w:rsid w:val="009F4701"/>
    <w:rsid w:val="009F4F4F"/>
    <w:rsid w:val="009F5FA1"/>
    <w:rsid w:val="00A010FF"/>
    <w:rsid w:val="00A0475B"/>
    <w:rsid w:val="00A04967"/>
    <w:rsid w:val="00A051B7"/>
    <w:rsid w:val="00A0613C"/>
    <w:rsid w:val="00A07443"/>
    <w:rsid w:val="00A078DC"/>
    <w:rsid w:val="00A11D33"/>
    <w:rsid w:val="00A12E96"/>
    <w:rsid w:val="00A1344D"/>
    <w:rsid w:val="00A163B5"/>
    <w:rsid w:val="00A2372D"/>
    <w:rsid w:val="00A23C65"/>
    <w:rsid w:val="00A24695"/>
    <w:rsid w:val="00A26818"/>
    <w:rsid w:val="00A30A4E"/>
    <w:rsid w:val="00A314BA"/>
    <w:rsid w:val="00A35165"/>
    <w:rsid w:val="00A353D7"/>
    <w:rsid w:val="00A3546A"/>
    <w:rsid w:val="00A3636A"/>
    <w:rsid w:val="00A40881"/>
    <w:rsid w:val="00A40F6B"/>
    <w:rsid w:val="00A411DB"/>
    <w:rsid w:val="00A4190B"/>
    <w:rsid w:val="00A4331B"/>
    <w:rsid w:val="00A460A3"/>
    <w:rsid w:val="00A46454"/>
    <w:rsid w:val="00A54570"/>
    <w:rsid w:val="00A550BC"/>
    <w:rsid w:val="00A55B9F"/>
    <w:rsid w:val="00A5651F"/>
    <w:rsid w:val="00A5688B"/>
    <w:rsid w:val="00A62591"/>
    <w:rsid w:val="00A62F85"/>
    <w:rsid w:val="00A64371"/>
    <w:rsid w:val="00A65173"/>
    <w:rsid w:val="00A67F85"/>
    <w:rsid w:val="00A70785"/>
    <w:rsid w:val="00A70CFD"/>
    <w:rsid w:val="00A71035"/>
    <w:rsid w:val="00A71CA4"/>
    <w:rsid w:val="00A753E5"/>
    <w:rsid w:val="00A76BC1"/>
    <w:rsid w:val="00A76C77"/>
    <w:rsid w:val="00A778F1"/>
    <w:rsid w:val="00A81D59"/>
    <w:rsid w:val="00A81F84"/>
    <w:rsid w:val="00A82165"/>
    <w:rsid w:val="00A84B94"/>
    <w:rsid w:val="00A87617"/>
    <w:rsid w:val="00A87E10"/>
    <w:rsid w:val="00A9119B"/>
    <w:rsid w:val="00A91206"/>
    <w:rsid w:val="00A94686"/>
    <w:rsid w:val="00A950D6"/>
    <w:rsid w:val="00A960AF"/>
    <w:rsid w:val="00A9785D"/>
    <w:rsid w:val="00AA1ADF"/>
    <w:rsid w:val="00AA2BE7"/>
    <w:rsid w:val="00AA33E1"/>
    <w:rsid w:val="00AA40E6"/>
    <w:rsid w:val="00AA40F3"/>
    <w:rsid w:val="00AB0D93"/>
    <w:rsid w:val="00AB11F5"/>
    <w:rsid w:val="00AB17C9"/>
    <w:rsid w:val="00AB2746"/>
    <w:rsid w:val="00AB5080"/>
    <w:rsid w:val="00AB649D"/>
    <w:rsid w:val="00AB732F"/>
    <w:rsid w:val="00AC07E0"/>
    <w:rsid w:val="00AC1628"/>
    <w:rsid w:val="00AC186F"/>
    <w:rsid w:val="00AC189F"/>
    <w:rsid w:val="00AC59A6"/>
    <w:rsid w:val="00AC5A94"/>
    <w:rsid w:val="00AC5C91"/>
    <w:rsid w:val="00AD2C46"/>
    <w:rsid w:val="00AD34ED"/>
    <w:rsid w:val="00AD5214"/>
    <w:rsid w:val="00AD67A9"/>
    <w:rsid w:val="00AD7B70"/>
    <w:rsid w:val="00AE072B"/>
    <w:rsid w:val="00AE0C47"/>
    <w:rsid w:val="00AE0D6F"/>
    <w:rsid w:val="00AE1B2B"/>
    <w:rsid w:val="00AE1D3F"/>
    <w:rsid w:val="00AE29BE"/>
    <w:rsid w:val="00AE3519"/>
    <w:rsid w:val="00AE4052"/>
    <w:rsid w:val="00AE7AEE"/>
    <w:rsid w:val="00AF0160"/>
    <w:rsid w:val="00AF08D0"/>
    <w:rsid w:val="00AF0A68"/>
    <w:rsid w:val="00AF1CAE"/>
    <w:rsid w:val="00AF2BB4"/>
    <w:rsid w:val="00AF3B82"/>
    <w:rsid w:val="00AF3C34"/>
    <w:rsid w:val="00AF3CD9"/>
    <w:rsid w:val="00AF7A3D"/>
    <w:rsid w:val="00AF7D4F"/>
    <w:rsid w:val="00B01A83"/>
    <w:rsid w:val="00B0206B"/>
    <w:rsid w:val="00B045D4"/>
    <w:rsid w:val="00B0537B"/>
    <w:rsid w:val="00B06F05"/>
    <w:rsid w:val="00B07409"/>
    <w:rsid w:val="00B078B1"/>
    <w:rsid w:val="00B079E5"/>
    <w:rsid w:val="00B13235"/>
    <w:rsid w:val="00B13A8F"/>
    <w:rsid w:val="00B15A8A"/>
    <w:rsid w:val="00B17C84"/>
    <w:rsid w:val="00B20837"/>
    <w:rsid w:val="00B208F2"/>
    <w:rsid w:val="00B2131F"/>
    <w:rsid w:val="00B24134"/>
    <w:rsid w:val="00B2522A"/>
    <w:rsid w:val="00B25821"/>
    <w:rsid w:val="00B25AF4"/>
    <w:rsid w:val="00B26987"/>
    <w:rsid w:val="00B31CAD"/>
    <w:rsid w:val="00B3290A"/>
    <w:rsid w:val="00B32C2E"/>
    <w:rsid w:val="00B33321"/>
    <w:rsid w:val="00B33743"/>
    <w:rsid w:val="00B34E00"/>
    <w:rsid w:val="00B37911"/>
    <w:rsid w:val="00B406B9"/>
    <w:rsid w:val="00B4165E"/>
    <w:rsid w:val="00B42D63"/>
    <w:rsid w:val="00B435A6"/>
    <w:rsid w:val="00B43C9D"/>
    <w:rsid w:val="00B451C9"/>
    <w:rsid w:val="00B46B74"/>
    <w:rsid w:val="00B46E54"/>
    <w:rsid w:val="00B47DE7"/>
    <w:rsid w:val="00B516B1"/>
    <w:rsid w:val="00B52031"/>
    <w:rsid w:val="00B56C25"/>
    <w:rsid w:val="00B57BB6"/>
    <w:rsid w:val="00B57E55"/>
    <w:rsid w:val="00B60792"/>
    <w:rsid w:val="00B6133D"/>
    <w:rsid w:val="00B64121"/>
    <w:rsid w:val="00B646FF"/>
    <w:rsid w:val="00B648EF"/>
    <w:rsid w:val="00B65009"/>
    <w:rsid w:val="00B6673A"/>
    <w:rsid w:val="00B66D0B"/>
    <w:rsid w:val="00B714E7"/>
    <w:rsid w:val="00B71D5C"/>
    <w:rsid w:val="00B71FA9"/>
    <w:rsid w:val="00B7211A"/>
    <w:rsid w:val="00B75680"/>
    <w:rsid w:val="00B76119"/>
    <w:rsid w:val="00B766CD"/>
    <w:rsid w:val="00B77946"/>
    <w:rsid w:val="00B77C8B"/>
    <w:rsid w:val="00B80875"/>
    <w:rsid w:val="00B81F54"/>
    <w:rsid w:val="00B839F4"/>
    <w:rsid w:val="00B83B2A"/>
    <w:rsid w:val="00B846AC"/>
    <w:rsid w:val="00B84AC6"/>
    <w:rsid w:val="00B86A97"/>
    <w:rsid w:val="00B86E21"/>
    <w:rsid w:val="00B872DC"/>
    <w:rsid w:val="00B878C5"/>
    <w:rsid w:val="00B904F9"/>
    <w:rsid w:val="00B9062E"/>
    <w:rsid w:val="00B90813"/>
    <w:rsid w:val="00B9260E"/>
    <w:rsid w:val="00B95786"/>
    <w:rsid w:val="00B959F8"/>
    <w:rsid w:val="00B96236"/>
    <w:rsid w:val="00B9699D"/>
    <w:rsid w:val="00BA186E"/>
    <w:rsid w:val="00BA1994"/>
    <w:rsid w:val="00BA1A11"/>
    <w:rsid w:val="00BA3F2C"/>
    <w:rsid w:val="00BA415A"/>
    <w:rsid w:val="00BA4628"/>
    <w:rsid w:val="00BA599B"/>
    <w:rsid w:val="00BA762C"/>
    <w:rsid w:val="00BA7A97"/>
    <w:rsid w:val="00BB0EC8"/>
    <w:rsid w:val="00BB1BD1"/>
    <w:rsid w:val="00BB1FA6"/>
    <w:rsid w:val="00BB3F79"/>
    <w:rsid w:val="00BB5470"/>
    <w:rsid w:val="00BB73C6"/>
    <w:rsid w:val="00BB7EBA"/>
    <w:rsid w:val="00BC0D06"/>
    <w:rsid w:val="00BC15C0"/>
    <w:rsid w:val="00BC1B7A"/>
    <w:rsid w:val="00BC397A"/>
    <w:rsid w:val="00BC4CE7"/>
    <w:rsid w:val="00BC57C4"/>
    <w:rsid w:val="00BC7A3A"/>
    <w:rsid w:val="00BD02DF"/>
    <w:rsid w:val="00BD4586"/>
    <w:rsid w:val="00BD4791"/>
    <w:rsid w:val="00BD53A1"/>
    <w:rsid w:val="00BD65AD"/>
    <w:rsid w:val="00BD6B83"/>
    <w:rsid w:val="00BD6E8D"/>
    <w:rsid w:val="00BD722F"/>
    <w:rsid w:val="00BD791B"/>
    <w:rsid w:val="00BE414C"/>
    <w:rsid w:val="00BE4438"/>
    <w:rsid w:val="00BE7A36"/>
    <w:rsid w:val="00BF0899"/>
    <w:rsid w:val="00BF08D9"/>
    <w:rsid w:val="00BF2EDF"/>
    <w:rsid w:val="00BF33C8"/>
    <w:rsid w:val="00BF37E7"/>
    <w:rsid w:val="00BF4455"/>
    <w:rsid w:val="00BF74AE"/>
    <w:rsid w:val="00C0360D"/>
    <w:rsid w:val="00C04708"/>
    <w:rsid w:val="00C10DAF"/>
    <w:rsid w:val="00C1389D"/>
    <w:rsid w:val="00C14B79"/>
    <w:rsid w:val="00C1503F"/>
    <w:rsid w:val="00C175F9"/>
    <w:rsid w:val="00C21E9F"/>
    <w:rsid w:val="00C259F4"/>
    <w:rsid w:val="00C25C1C"/>
    <w:rsid w:val="00C34201"/>
    <w:rsid w:val="00C34259"/>
    <w:rsid w:val="00C3519C"/>
    <w:rsid w:val="00C35BD6"/>
    <w:rsid w:val="00C36B1B"/>
    <w:rsid w:val="00C36CC3"/>
    <w:rsid w:val="00C40470"/>
    <w:rsid w:val="00C415C0"/>
    <w:rsid w:val="00C42EED"/>
    <w:rsid w:val="00C44302"/>
    <w:rsid w:val="00C4455F"/>
    <w:rsid w:val="00C45232"/>
    <w:rsid w:val="00C460F2"/>
    <w:rsid w:val="00C508E6"/>
    <w:rsid w:val="00C50C1A"/>
    <w:rsid w:val="00C528BF"/>
    <w:rsid w:val="00C52FA7"/>
    <w:rsid w:val="00C53362"/>
    <w:rsid w:val="00C55375"/>
    <w:rsid w:val="00C600A2"/>
    <w:rsid w:val="00C62146"/>
    <w:rsid w:val="00C64033"/>
    <w:rsid w:val="00C64239"/>
    <w:rsid w:val="00C649E7"/>
    <w:rsid w:val="00C65113"/>
    <w:rsid w:val="00C70B59"/>
    <w:rsid w:val="00C740F1"/>
    <w:rsid w:val="00C7441F"/>
    <w:rsid w:val="00C74629"/>
    <w:rsid w:val="00C74678"/>
    <w:rsid w:val="00C750C4"/>
    <w:rsid w:val="00C7631B"/>
    <w:rsid w:val="00C7652A"/>
    <w:rsid w:val="00C76967"/>
    <w:rsid w:val="00C808E7"/>
    <w:rsid w:val="00C87AC8"/>
    <w:rsid w:val="00C907EA"/>
    <w:rsid w:val="00C909A5"/>
    <w:rsid w:val="00C91757"/>
    <w:rsid w:val="00C93253"/>
    <w:rsid w:val="00C93378"/>
    <w:rsid w:val="00C95D1E"/>
    <w:rsid w:val="00C97625"/>
    <w:rsid w:val="00CA0C64"/>
    <w:rsid w:val="00CA1538"/>
    <w:rsid w:val="00CA2080"/>
    <w:rsid w:val="00CA5FA8"/>
    <w:rsid w:val="00CA5FC0"/>
    <w:rsid w:val="00CA610A"/>
    <w:rsid w:val="00CB062F"/>
    <w:rsid w:val="00CB2450"/>
    <w:rsid w:val="00CB3061"/>
    <w:rsid w:val="00CB4246"/>
    <w:rsid w:val="00CB6830"/>
    <w:rsid w:val="00CB72FC"/>
    <w:rsid w:val="00CC3FFC"/>
    <w:rsid w:val="00CC68D6"/>
    <w:rsid w:val="00CC7488"/>
    <w:rsid w:val="00CD385D"/>
    <w:rsid w:val="00CD3BC1"/>
    <w:rsid w:val="00CD3CA0"/>
    <w:rsid w:val="00CD6690"/>
    <w:rsid w:val="00CD6963"/>
    <w:rsid w:val="00CD6E8F"/>
    <w:rsid w:val="00CE19DD"/>
    <w:rsid w:val="00CE30D7"/>
    <w:rsid w:val="00CE5184"/>
    <w:rsid w:val="00CE55F9"/>
    <w:rsid w:val="00CF0B4C"/>
    <w:rsid w:val="00D009F9"/>
    <w:rsid w:val="00D012F9"/>
    <w:rsid w:val="00D01CA2"/>
    <w:rsid w:val="00D05AC2"/>
    <w:rsid w:val="00D069DC"/>
    <w:rsid w:val="00D06E20"/>
    <w:rsid w:val="00D10015"/>
    <w:rsid w:val="00D1144C"/>
    <w:rsid w:val="00D119F0"/>
    <w:rsid w:val="00D12357"/>
    <w:rsid w:val="00D1309A"/>
    <w:rsid w:val="00D13F97"/>
    <w:rsid w:val="00D148DD"/>
    <w:rsid w:val="00D1688F"/>
    <w:rsid w:val="00D173A6"/>
    <w:rsid w:val="00D2022C"/>
    <w:rsid w:val="00D20D2C"/>
    <w:rsid w:val="00D21D12"/>
    <w:rsid w:val="00D2426B"/>
    <w:rsid w:val="00D24DC3"/>
    <w:rsid w:val="00D256B3"/>
    <w:rsid w:val="00D2622C"/>
    <w:rsid w:val="00D275E4"/>
    <w:rsid w:val="00D341A7"/>
    <w:rsid w:val="00D34587"/>
    <w:rsid w:val="00D3625B"/>
    <w:rsid w:val="00D37F92"/>
    <w:rsid w:val="00D411E8"/>
    <w:rsid w:val="00D43981"/>
    <w:rsid w:val="00D46EBB"/>
    <w:rsid w:val="00D475E4"/>
    <w:rsid w:val="00D50280"/>
    <w:rsid w:val="00D50A31"/>
    <w:rsid w:val="00D52264"/>
    <w:rsid w:val="00D52453"/>
    <w:rsid w:val="00D52C0E"/>
    <w:rsid w:val="00D52CFB"/>
    <w:rsid w:val="00D52E83"/>
    <w:rsid w:val="00D54650"/>
    <w:rsid w:val="00D5492B"/>
    <w:rsid w:val="00D5569B"/>
    <w:rsid w:val="00D5594D"/>
    <w:rsid w:val="00D5643B"/>
    <w:rsid w:val="00D56745"/>
    <w:rsid w:val="00D56829"/>
    <w:rsid w:val="00D57269"/>
    <w:rsid w:val="00D61583"/>
    <w:rsid w:val="00D62633"/>
    <w:rsid w:val="00D6347D"/>
    <w:rsid w:val="00D72278"/>
    <w:rsid w:val="00D73E30"/>
    <w:rsid w:val="00D750E1"/>
    <w:rsid w:val="00D75A8C"/>
    <w:rsid w:val="00D75DCD"/>
    <w:rsid w:val="00D76680"/>
    <w:rsid w:val="00D77300"/>
    <w:rsid w:val="00D77F13"/>
    <w:rsid w:val="00D80A44"/>
    <w:rsid w:val="00D827E4"/>
    <w:rsid w:val="00D82BFA"/>
    <w:rsid w:val="00D82E64"/>
    <w:rsid w:val="00D83F95"/>
    <w:rsid w:val="00D842C9"/>
    <w:rsid w:val="00D903A4"/>
    <w:rsid w:val="00D9123D"/>
    <w:rsid w:val="00D9168E"/>
    <w:rsid w:val="00D927FD"/>
    <w:rsid w:val="00D92DCE"/>
    <w:rsid w:val="00D92F06"/>
    <w:rsid w:val="00D94412"/>
    <w:rsid w:val="00D949BB"/>
    <w:rsid w:val="00D95667"/>
    <w:rsid w:val="00D96DE9"/>
    <w:rsid w:val="00D97258"/>
    <w:rsid w:val="00DA0237"/>
    <w:rsid w:val="00DA2518"/>
    <w:rsid w:val="00DA2FDE"/>
    <w:rsid w:val="00DA65FE"/>
    <w:rsid w:val="00DA769C"/>
    <w:rsid w:val="00DB033B"/>
    <w:rsid w:val="00DB27FB"/>
    <w:rsid w:val="00DB2838"/>
    <w:rsid w:val="00DB37FD"/>
    <w:rsid w:val="00DB53D9"/>
    <w:rsid w:val="00DB5D10"/>
    <w:rsid w:val="00DB74AA"/>
    <w:rsid w:val="00DB7AF4"/>
    <w:rsid w:val="00DC1971"/>
    <w:rsid w:val="00DC39FF"/>
    <w:rsid w:val="00DC5E14"/>
    <w:rsid w:val="00DC5FC2"/>
    <w:rsid w:val="00DC60D5"/>
    <w:rsid w:val="00DC6FB3"/>
    <w:rsid w:val="00DD0204"/>
    <w:rsid w:val="00DD1134"/>
    <w:rsid w:val="00DD258E"/>
    <w:rsid w:val="00DD4042"/>
    <w:rsid w:val="00DD4C9F"/>
    <w:rsid w:val="00DD5F57"/>
    <w:rsid w:val="00DD774F"/>
    <w:rsid w:val="00DE1E78"/>
    <w:rsid w:val="00DE25E4"/>
    <w:rsid w:val="00DE3901"/>
    <w:rsid w:val="00DE42FC"/>
    <w:rsid w:val="00DE4342"/>
    <w:rsid w:val="00DE4DCB"/>
    <w:rsid w:val="00DE5358"/>
    <w:rsid w:val="00DE70FD"/>
    <w:rsid w:val="00DE7989"/>
    <w:rsid w:val="00DE7C18"/>
    <w:rsid w:val="00DE7E05"/>
    <w:rsid w:val="00DF181A"/>
    <w:rsid w:val="00DF37C9"/>
    <w:rsid w:val="00DF3918"/>
    <w:rsid w:val="00DF57C8"/>
    <w:rsid w:val="00DF585B"/>
    <w:rsid w:val="00DF7582"/>
    <w:rsid w:val="00DF762C"/>
    <w:rsid w:val="00E00474"/>
    <w:rsid w:val="00E0174F"/>
    <w:rsid w:val="00E01895"/>
    <w:rsid w:val="00E022AD"/>
    <w:rsid w:val="00E02800"/>
    <w:rsid w:val="00E02EB3"/>
    <w:rsid w:val="00E036FB"/>
    <w:rsid w:val="00E04589"/>
    <w:rsid w:val="00E05180"/>
    <w:rsid w:val="00E06A5B"/>
    <w:rsid w:val="00E101B2"/>
    <w:rsid w:val="00E105F9"/>
    <w:rsid w:val="00E12CF4"/>
    <w:rsid w:val="00E15415"/>
    <w:rsid w:val="00E15938"/>
    <w:rsid w:val="00E17493"/>
    <w:rsid w:val="00E202C0"/>
    <w:rsid w:val="00E20353"/>
    <w:rsid w:val="00E20865"/>
    <w:rsid w:val="00E208D7"/>
    <w:rsid w:val="00E20A63"/>
    <w:rsid w:val="00E2299D"/>
    <w:rsid w:val="00E2321C"/>
    <w:rsid w:val="00E2336E"/>
    <w:rsid w:val="00E2384A"/>
    <w:rsid w:val="00E243C3"/>
    <w:rsid w:val="00E25CF3"/>
    <w:rsid w:val="00E264E3"/>
    <w:rsid w:val="00E2682C"/>
    <w:rsid w:val="00E26CD8"/>
    <w:rsid w:val="00E311E0"/>
    <w:rsid w:val="00E32BFA"/>
    <w:rsid w:val="00E33B58"/>
    <w:rsid w:val="00E350BE"/>
    <w:rsid w:val="00E35D4B"/>
    <w:rsid w:val="00E3752D"/>
    <w:rsid w:val="00E37EDA"/>
    <w:rsid w:val="00E401D7"/>
    <w:rsid w:val="00E41987"/>
    <w:rsid w:val="00E42693"/>
    <w:rsid w:val="00E4312F"/>
    <w:rsid w:val="00E43BE4"/>
    <w:rsid w:val="00E44779"/>
    <w:rsid w:val="00E458CC"/>
    <w:rsid w:val="00E466A5"/>
    <w:rsid w:val="00E46932"/>
    <w:rsid w:val="00E47515"/>
    <w:rsid w:val="00E54024"/>
    <w:rsid w:val="00E55296"/>
    <w:rsid w:val="00E561BA"/>
    <w:rsid w:val="00E5633C"/>
    <w:rsid w:val="00E628D2"/>
    <w:rsid w:val="00E62B94"/>
    <w:rsid w:val="00E62E6A"/>
    <w:rsid w:val="00E633D3"/>
    <w:rsid w:val="00E63B00"/>
    <w:rsid w:val="00E6408C"/>
    <w:rsid w:val="00E64D1A"/>
    <w:rsid w:val="00E659A1"/>
    <w:rsid w:val="00E66DD0"/>
    <w:rsid w:val="00E71A54"/>
    <w:rsid w:val="00E71A8E"/>
    <w:rsid w:val="00E72E46"/>
    <w:rsid w:val="00E80261"/>
    <w:rsid w:val="00E819A8"/>
    <w:rsid w:val="00E84E20"/>
    <w:rsid w:val="00E85776"/>
    <w:rsid w:val="00E862C7"/>
    <w:rsid w:val="00E87ED7"/>
    <w:rsid w:val="00E908A6"/>
    <w:rsid w:val="00E916F9"/>
    <w:rsid w:val="00E9256B"/>
    <w:rsid w:val="00E938C7"/>
    <w:rsid w:val="00E94489"/>
    <w:rsid w:val="00E95ECB"/>
    <w:rsid w:val="00E95F6A"/>
    <w:rsid w:val="00E96C95"/>
    <w:rsid w:val="00EA34DF"/>
    <w:rsid w:val="00EA4F5D"/>
    <w:rsid w:val="00EA6E83"/>
    <w:rsid w:val="00EA703F"/>
    <w:rsid w:val="00EA70A1"/>
    <w:rsid w:val="00EA7FD1"/>
    <w:rsid w:val="00EB01E7"/>
    <w:rsid w:val="00EB1AB0"/>
    <w:rsid w:val="00EB3A5C"/>
    <w:rsid w:val="00EB3F07"/>
    <w:rsid w:val="00EB4AC6"/>
    <w:rsid w:val="00EB4FEE"/>
    <w:rsid w:val="00EB580A"/>
    <w:rsid w:val="00EB68E2"/>
    <w:rsid w:val="00EB756E"/>
    <w:rsid w:val="00EB7F72"/>
    <w:rsid w:val="00EC067E"/>
    <w:rsid w:val="00EC08D0"/>
    <w:rsid w:val="00EC10E7"/>
    <w:rsid w:val="00EC152C"/>
    <w:rsid w:val="00EC17E5"/>
    <w:rsid w:val="00EC1E6E"/>
    <w:rsid w:val="00EC419B"/>
    <w:rsid w:val="00EC70AA"/>
    <w:rsid w:val="00ED0448"/>
    <w:rsid w:val="00ED0FA6"/>
    <w:rsid w:val="00ED1DFD"/>
    <w:rsid w:val="00ED22CB"/>
    <w:rsid w:val="00ED4A59"/>
    <w:rsid w:val="00ED4AD1"/>
    <w:rsid w:val="00ED75B0"/>
    <w:rsid w:val="00EE25BA"/>
    <w:rsid w:val="00EE2E09"/>
    <w:rsid w:val="00EE482D"/>
    <w:rsid w:val="00EE574C"/>
    <w:rsid w:val="00EE7F70"/>
    <w:rsid w:val="00EF0AD9"/>
    <w:rsid w:val="00EF11E0"/>
    <w:rsid w:val="00EF197C"/>
    <w:rsid w:val="00EF20F2"/>
    <w:rsid w:val="00EF2BEF"/>
    <w:rsid w:val="00EF3FCF"/>
    <w:rsid w:val="00EF4A8F"/>
    <w:rsid w:val="00EF4EC8"/>
    <w:rsid w:val="00EF6412"/>
    <w:rsid w:val="00F0229B"/>
    <w:rsid w:val="00F03312"/>
    <w:rsid w:val="00F04651"/>
    <w:rsid w:val="00F074AF"/>
    <w:rsid w:val="00F07B84"/>
    <w:rsid w:val="00F100D3"/>
    <w:rsid w:val="00F10D80"/>
    <w:rsid w:val="00F110A8"/>
    <w:rsid w:val="00F113C9"/>
    <w:rsid w:val="00F12898"/>
    <w:rsid w:val="00F1317B"/>
    <w:rsid w:val="00F151BB"/>
    <w:rsid w:val="00F207BC"/>
    <w:rsid w:val="00F214BE"/>
    <w:rsid w:val="00F217DD"/>
    <w:rsid w:val="00F266FE"/>
    <w:rsid w:val="00F26AD1"/>
    <w:rsid w:val="00F26B85"/>
    <w:rsid w:val="00F26BBC"/>
    <w:rsid w:val="00F27B36"/>
    <w:rsid w:val="00F310B9"/>
    <w:rsid w:val="00F31AE5"/>
    <w:rsid w:val="00F31DDE"/>
    <w:rsid w:val="00F35DFF"/>
    <w:rsid w:val="00F36053"/>
    <w:rsid w:val="00F368BD"/>
    <w:rsid w:val="00F37762"/>
    <w:rsid w:val="00F40D93"/>
    <w:rsid w:val="00F41A80"/>
    <w:rsid w:val="00F42CE3"/>
    <w:rsid w:val="00F434BD"/>
    <w:rsid w:val="00F435F4"/>
    <w:rsid w:val="00F45AA5"/>
    <w:rsid w:val="00F45F9C"/>
    <w:rsid w:val="00F46154"/>
    <w:rsid w:val="00F46705"/>
    <w:rsid w:val="00F5281F"/>
    <w:rsid w:val="00F556D8"/>
    <w:rsid w:val="00F56271"/>
    <w:rsid w:val="00F563DA"/>
    <w:rsid w:val="00F60A0C"/>
    <w:rsid w:val="00F610DB"/>
    <w:rsid w:val="00F61B4C"/>
    <w:rsid w:val="00F61D82"/>
    <w:rsid w:val="00F63B19"/>
    <w:rsid w:val="00F659D3"/>
    <w:rsid w:val="00F659EE"/>
    <w:rsid w:val="00F6601D"/>
    <w:rsid w:val="00F66483"/>
    <w:rsid w:val="00F665DD"/>
    <w:rsid w:val="00F6695C"/>
    <w:rsid w:val="00F672D9"/>
    <w:rsid w:val="00F714D8"/>
    <w:rsid w:val="00F71DF6"/>
    <w:rsid w:val="00F72CA7"/>
    <w:rsid w:val="00F72D77"/>
    <w:rsid w:val="00F74F3D"/>
    <w:rsid w:val="00F75071"/>
    <w:rsid w:val="00F76E9F"/>
    <w:rsid w:val="00F7768B"/>
    <w:rsid w:val="00F77A42"/>
    <w:rsid w:val="00F81EE9"/>
    <w:rsid w:val="00F84E2F"/>
    <w:rsid w:val="00F857EA"/>
    <w:rsid w:val="00F86E68"/>
    <w:rsid w:val="00F9017B"/>
    <w:rsid w:val="00F91BBD"/>
    <w:rsid w:val="00F92B7B"/>
    <w:rsid w:val="00F93BFD"/>
    <w:rsid w:val="00F953A5"/>
    <w:rsid w:val="00F95D6A"/>
    <w:rsid w:val="00F96304"/>
    <w:rsid w:val="00FA0089"/>
    <w:rsid w:val="00FA5339"/>
    <w:rsid w:val="00FA58BF"/>
    <w:rsid w:val="00FA5E02"/>
    <w:rsid w:val="00FA6587"/>
    <w:rsid w:val="00FB1947"/>
    <w:rsid w:val="00FB35E8"/>
    <w:rsid w:val="00FB3838"/>
    <w:rsid w:val="00FB3C35"/>
    <w:rsid w:val="00FB4D45"/>
    <w:rsid w:val="00FB73BD"/>
    <w:rsid w:val="00FC0589"/>
    <w:rsid w:val="00FC0B25"/>
    <w:rsid w:val="00FC4F06"/>
    <w:rsid w:val="00FC5778"/>
    <w:rsid w:val="00FC7B09"/>
    <w:rsid w:val="00FD01FD"/>
    <w:rsid w:val="00FD1196"/>
    <w:rsid w:val="00FD137A"/>
    <w:rsid w:val="00FD1604"/>
    <w:rsid w:val="00FD18C0"/>
    <w:rsid w:val="00FD236C"/>
    <w:rsid w:val="00FD5D83"/>
    <w:rsid w:val="00FD7B20"/>
    <w:rsid w:val="00FE01E9"/>
    <w:rsid w:val="00FE7473"/>
    <w:rsid w:val="00FF07EB"/>
    <w:rsid w:val="00FF21D2"/>
    <w:rsid w:val="00FF294E"/>
    <w:rsid w:val="00FF3B22"/>
    <w:rsid w:val="00FF604B"/>
    <w:rsid w:val="00FF6749"/>
    <w:rsid w:val="016AF9A6"/>
    <w:rsid w:val="01EA8691"/>
    <w:rsid w:val="0228670D"/>
    <w:rsid w:val="02499C9B"/>
    <w:rsid w:val="0292CEBE"/>
    <w:rsid w:val="034674DC"/>
    <w:rsid w:val="036BF7F9"/>
    <w:rsid w:val="03ABC5EF"/>
    <w:rsid w:val="03D11E34"/>
    <w:rsid w:val="04110BD9"/>
    <w:rsid w:val="04221158"/>
    <w:rsid w:val="043FC8B3"/>
    <w:rsid w:val="0481503C"/>
    <w:rsid w:val="04C2CE71"/>
    <w:rsid w:val="04D565E0"/>
    <w:rsid w:val="04D6D7AD"/>
    <w:rsid w:val="04D7BD05"/>
    <w:rsid w:val="04EBC430"/>
    <w:rsid w:val="050A71E7"/>
    <w:rsid w:val="051EB0F0"/>
    <w:rsid w:val="055570CD"/>
    <w:rsid w:val="0575AF71"/>
    <w:rsid w:val="05ACAD53"/>
    <w:rsid w:val="05B3DECB"/>
    <w:rsid w:val="05B71D4E"/>
    <w:rsid w:val="05E35441"/>
    <w:rsid w:val="061E4D56"/>
    <w:rsid w:val="063C4F4E"/>
    <w:rsid w:val="0647A56E"/>
    <w:rsid w:val="06C5EA4B"/>
    <w:rsid w:val="06C7243E"/>
    <w:rsid w:val="06CE9D4D"/>
    <w:rsid w:val="073CAF2A"/>
    <w:rsid w:val="076D6262"/>
    <w:rsid w:val="0774A027"/>
    <w:rsid w:val="077E920F"/>
    <w:rsid w:val="080A8BD8"/>
    <w:rsid w:val="08611693"/>
    <w:rsid w:val="0922E90D"/>
    <w:rsid w:val="093A4E61"/>
    <w:rsid w:val="096AA7DC"/>
    <w:rsid w:val="09791DCD"/>
    <w:rsid w:val="09AFEA69"/>
    <w:rsid w:val="09CC6771"/>
    <w:rsid w:val="09F9495B"/>
    <w:rsid w:val="0A91B679"/>
    <w:rsid w:val="0AA45B6E"/>
    <w:rsid w:val="0AAAAC13"/>
    <w:rsid w:val="0B0226AD"/>
    <w:rsid w:val="0B45B094"/>
    <w:rsid w:val="0C1475F6"/>
    <w:rsid w:val="0C8D684D"/>
    <w:rsid w:val="0CC9E429"/>
    <w:rsid w:val="0CCF8EF4"/>
    <w:rsid w:val="0CFBA093"/>
    <w:rsid w:val="0D8FB436"/>
    <w:rsid w:val="0DA1EC32"/>
    <w:rsid w:val="0DABFE65"/>
    <w:rsid w:val="0DDF8D92"/>
    <w:rsid w:val="0F2C49FE"/>
    <w:rsid w:val="0F5ADCEB"/>
    <w:rsid w:val="0F7FF4B5"/>
    <w:rsid w:val="0FA31E69"/>
    <w:rsid w:val="0FD81E5F"/>
    <w:rsid w:val="0FDF8E7E"/>
    <w:rsid w:val="0FF2C192"/>
    <w:rsid w:val="0FFB62B0"/>
    <w:rsid w:val="10247E8A"/>
    <w:rsid w:val="103066DA"/>
    <w:rsid w:val="104BC0A3"/>
    <w:rsid w:val="10AFC0AF"/>
    <w:rsid w:val="116D5B73"/>
    <w:rsid w:val="11DB9C63"/>
    <w:rsid w:val="121B3686"/>
    <w:rsid w:val="12426AE4"/>
    <w:rsid w:val="1291A0BC"/>
    <w:rsid w:val="129BD0FA"/>
    <w:rsid w:val="12A50302"/>
    <w:rsid w:val="12A910F1"/>
    <w:rsid w:val="12AE290D"/>
    <w:rsid w:val="12BCB54C"/>
    <w:rsid w:val="131D32A2"/>
    <w:rsid w:val="132C2648"/>
    <w:rsid w:val="133050F9"/>
    <w:rsid w:val="136F602E"/>
    <w:rsid w:val="1457C5B4"/>
    <w:rsid w:val="149F5D87"/>
    <w:rsid w:val="14A8B83E"/>
    <w:rsid w:val="14BA3779"/>
    <w:rsid w:val="150F962C"/>
    <w:rsid w:val="156BEFF6"/>
    <w:rsid w:val="156C4084"/>
    <w:rsid w:val="15A2AB1A"/>
    <w:rsid w:val="15DF29A2"/>
    <w:rsid w:val="162274E5"/>
    <w:rsid w:val="1646CB9D"/>
    <w:rsid w:val="169C0D0D"/>
    <w:rsid w:val="16B64C13"/>
    <w:rsid w:val="16C9A803"/>
    <w:rsid w:val="16DBDE96"/>
    <w:rsid w:val="16ED5D4B"/>
    <w:rsid w:val="172904E0"/>
    <w:rsid w:val="17559414"/>
    <w:rsid w:val="17A99188"/>
    <w:rsid w:val="17BF0153"/>
    <w:rsid w:val="17CF67D4"/>
    <w:rsid w:val="17DF44D0"/>
    <w:rsid w:val="17FD999D"/>
    <w:rsid w:val="1836F4A4"/>
    <w:rsid w:val="188FAD14"/>
    <w:rsid w:val="18D3EE9A"/>
    <w:rsid w:val="18E8405A"/>
    <w:rsid w:val="18EC9C52"/>
    <w:rsid w:val="19156B4E"/>
    <w:rsid w:val="192E6C72"/>
    <w:rsid w:val="1939D3D7"/>
    <w:rsid w:val="19463CA3"/>
    <w:rsid w:val="19CB72CD"/>
    <w:rsid w:val="19DF9409"/>
    <w:rsid w:val="19EAD126"/>
    <w:rsid w:val="1A16A941"/>
    <w:rsid w:val="1A261F02"/>
    <w:rsid w:val="1A6AC5EE"/>
    <w:rsid w:val="1A747E48"/>
    <w:rsid w:val="1A7D5A83"/>
    <w:rsid w:val="1AAA9FC8"/>
    <w:rsid w:val="1AE24F7E"/>
    <w:rsid w:val="1B70D2F1"/>
    <w:rsid w:val="1B944D90"/>
    <w:rsid w:val="1C1EAEF7"/>
    <w:rsid w:val="1D153F3A"/>
    <w:rsid w:val="1D3BD4FF"/>
    <w:rsid w:val="1D84B8A3"/>
    <w:rsid w:val="1D8D4643"/>
    <w:rsid w:val="1DDEA3A7"/>
    <w:rsid w:val="1DE884B8"/>
    <w:rsid w:val="1E26FF99"/>
    <w:rsid w:val="1E754650"/>
    <w:rsid w:val="1EE68ADA"/>
    <w:rsid w:val="1F124224"/>
    <w:rsid w:val="1F52B546"/>
    <w:rsid w:val="1F855395"/>
    <w:rsid w:val="1FC5D523"/>
    <w:rsid w:val="201DC703"/>
    <w:rsid w:val="2060AE78"/>
    <w:rsid w:val="206C0762"/>
    <w:rsid w:val="2094CF24"/>
    <w:rsid w:val="20A94541"/>
    <w:rsid w:val="21218AB1"/>
    <w:rsid w:val="216F6EF6"/>
    <w:rsid w:val="21B675E1"/>
    <w:rsid w:val="21DB42D7"/>
    <w:rsid w:val="21F4ED11"/>
    <w:rsid w:val="225640DD"/>
    <w:rsid w:val="22655AC1"/>
    <w:rsid w:val="22A001D7"/>
    <w:rsid w:val="22B1335A"/>
    <w:rsid w:val="22D24E23"/>
    <w:rsid w:val="22DD2D07"/>
    <w:rsid w:val="2311ED8C"/>
    <w:rsid w:val="231395D6"/>
    <w:rsid w:val="2318DD96"/>
    <w:rsid w:val="233FC487"/>
    <w:rsid w:val="2369A036"/>
    <w:rsid w:val="236E198C"/>
    <w:rsid w:val="23768F7E"/>
    <w:rsid w:val="237EDD90"/>
    <w:rsid w:val="237FE9B9"/>
    <w:rsid w:val="23C1B852"/>
    <w:rsid w:val="23FA1913"/>
    <w:rsid w:val="2412971E"/>
    <w:rsid w:val="243E20EB"/>
    <w:rsid w:val="25696CE8"/>
    <w:rsid w:val="2590F76E"/>
    <w:rsid w:val="2591ADF5"/>
    <w:rsid w:val="25947DF5"/>
    <w:rsid w:val="25C1288B"/>
    <w:rsid w:val="25C818C9"/>
    <w:rsid w:val="25DCEAB7"/>
    <w:rsid w:val="25F0F2F4"/>
    <w:rsid w:val="261B9C2F"/>
    <w:rsid w:val="26587BAF"/>
    <w:rsid w:val="2668718B"/>
    <w:rsid w:val="26852699"/>
    <w:rsid w:val="2711DA80"/>
    <w:rsid w:val="275A4008"/>
    <w:rsid w:val="27BA6679"/>
    <w:rsid w:val="27C6102D"/>
    <w:rsid w:val="27C74B2B"/>
    <w:rsid w:val="27DBC625"/>
    <w:rsid w:val="27E63C5B"/>
    <w:rsid w:val="280065DA"/>
    <w:rsid w:val="28B5E168"/>
    <w:rsid w:val="29159F58"/>
    <w:rsid w:val="29645444"/>
    <w:rsid w:val="296CCC68"/>
    <w:rsid w:val="297FDD21"/>
    <w:rsid w:val="2999A8F4"/>
    <w:rsid w:val="299A3E3F"/>
    <w:rsid w:val="2A1B8398"/>
    <w:rsid w:val="2A1F304E"/>
    <w:rsid w:val="2A20A094"/>
    <w:rsid w:val="2A65B5A0"/>
    <w:rsid w:val="2A6BA22D"/>
    <w:rsid w:val="2A89282B"/>
    <w:rsid w:val="2AA4F516"/>
    <w:rsid w:val="2ABF4297"/>
    <w:rsid w:val="2AC15D1D"/>
    <w:rsid w:val="2ACF9308"/>
    <w:rsid w:val="2ADB4C98"/>
    <w:rsid w:val="2AED6678"/>
    <w:rsid w:val="2AEEAA7E"/>
    <w:rsid w:val="2B0F12F7"/>
    <w:rsid w:val="2B69E358"/>
    <w:rsid w:val="2BA0B68A"/>
    <w:rsid w:val="2BFC9FB7"/>
    <w:rsid w:val="2C7F6C56"/>
    <w:rsid w:val="2CB86DF8"/>
    <w:rsid w:val="2CC044AD"/>
    <w:rsid w:val="2CC56CEC"/>
    <w:rsid w:val="2CD6D173"/>
    <w:rsid w:val="2CE2E4ED"/>
    <w:rsid w:val="2D239245"/>
    <w:rsid w:val="2D9A82C5"/>
    <w:rsid w:val="2DDA2294"/>
    <w:rsid w:val="2E10D9A1"/>
    <w:rsid w:val="2E1BFEDE"/>
    <w:rsid w:val="2E8251CD"/>
    <w:rsid w:val="2E8D2328"/>
    <w:rsid w:val="2E9F3195"/>
    <w:rsid w:val="2EB707AE"/>
    <w:rsid w:val="2EB7C15E"/>
    <w:rsid w:val="2EE68CC8"/>
    <w:rsid w:val="2EEC0844"/>
    <w:rsid w:val="2EF92752"/>
    <w:rsid w:val="2F1505F8"/>
    <w:rsid w:val="2F37E110"/>
    <w:rsid w:val="3043131A"/>
    <w:rsid w:val="30BFB067"/>
    <w:rsid w:val="30D2A32C"/>
    <w:rsid w:val="310AA9A4"/>
    <w:rsid w:val="312522A2"/>
    <w:rsid w:val="3125F12B"/>
    <w:rsid w:val="31684923"/>
    <w:rsid w:val="3191E192"/>
    <w:rsid w:val="324731D7"/>
    <w:rsid w:val="324E234C"/>
    <w:rsid w:val="3262117E"/>
    <w:rsid w:val="326460EA"/>
    <w:rsid w:val="32A612A6"/>
    <w:rsid w:val="3356B6DC"/>
    <w:rsid w:val="33572326"/>
    <w:rsid w:val="33836177"/>
    <w:rsid w:val="33FAB521"/>
    <w:rsid w:val="34071FE1"/>
    <w:rsid w:val="342CB752"/>
    <w:rsid w:val="345B92FB"/>
    <w:rsid w:val="34A434C8"/>
    <w:rsid w:val="34D98E2F"/>
    <w:rsid w:val="352B65EE"/>
    <w:rsid w:val="353723A0"/>
    <w:rsid w:val="353F7FCD"/>
    <w:rsid w:val="356DC511"/>
    <w:rsid w:val="35C06D9C"/>
    <w:rsid w:val="35D403F8"/>
    <w:rsid w:val="363C8393"/>
    <w:rsid w:val="367423A4"/>
    <w:rsid w:val="368DEB50"/>
    <w:rsid w:val="36EF8560"/>
    <w:rsid w:val="372CF3E1"/>
    <w:rsid w:val="3757F71B"/>
    <w:rsid w:val="3759B91D"/>
    <w:rsid w:val="377A0E4B"/>
    <w:rsid w:val="37AA129E"/>
    <w:rsid w:val="38816116"/>
    <w:rsid w:val="389FE14E"/>
    <w:rsid w:val="3920ECF1"/>
    <w:rsid w:val="397A9F19"/>
    <w:rsid w:val="39D7C7C4"/>
    <w:rsid w:val="39E5D4FA"/>
    <w:rsid w:val="39EAA023"/>
    <w:rsid w:val="39F98B60"/>
    <w:rsid w:val="3ACDE530"/>
    <w:rsid w:val="3AEB8291"/>
    <w:rsid w:val="3AEC8C82"/>
    <w:rsid w:val="3C26DBFA"/>
    <w:rsid w:val="3C4F57BB"/>
    <w:rsid w:val="3C6F1462"/>
    <w:rsid w:val="3CBF9655"/>
    <w:rsid w:val="3CFBDCEA"/>
    <w:rsid w:val="3D0893A9"/>
    <w:rsid w:val="3D2618D4"/>
    <w:rsid w:val="3D2C0C9A"/>
    <w:rsid w:val="3DA76DA7"/>
    <w:rsid w:val="3DD223A3"/>
    <w:rsid w:val="3DF735BE"/>
    <w:rsid w:val="3E05DFB7"/>
    <w:rsid w:val="3E31E1DF"/>
    <w:rsid w:val="3EF006EA"/>
    <w:rsid w:val="3F15629D"/>
    <w:rsid w:val="3F7B2CF6"/>
    <w:rsid w:val="3FB0D9F3"/>
    <w:rsid w:val="40A0D77F"/>
    <w:rsid w:val="40A27E48"/>
    <w:rsid w:val="40C8A47C"/>
    <w:rsid w:val="410E7427"/>
    <w:rsid w:val="4117CB50"/>
    <w:rsid w:val="411B3F12"/>
    <w:rsid w:val="416AFDC4"/>
    <w:rsid w:val="41824DFD"/>
    <w:rsid w:val="4198EBE7"/>
    <w:rsid w:val="41C089B3"/>
    <w:rsid w:val="422093BC"/>
    <w:rsid w:val="425B36F9"/>
    <w:rsid w:val="42E5D22C"/>
    <w:rsid w:val="430EA8FD"/>
    <w:rsid w:val="431FD1C7"/>
    <w:rsid w:val="4346BC39"/>
    <w:rsid w:val="43FA7B1F"/>
    <w:rsid w:val="4417C172"/>
    <w:rsid w:val="445CA157"/>
    <w:rsid w:val="446CA29D"/>
    <w:rsid w:val="452324BE"/>
    <w:rsid w:val="4523CA11"/>
    <w:rsid w:val="456D4E7E"/>
    <w:rsid w:val="45CBD052"/>
    <w:rsid w:val="45D3AD47"/>
    <w:rsid w:val="464D2852"/>
    <w:rsid w:val="46B23ED3"/>
    <w:rsid w:val="46D3D30B"/>
    <w:rsid w:val="476CEC94"/>
    <w:rsid w:val="47866877"/>
    <w:rsid w:val="47C42533"/>
    <w:rsid w:val="47FEFDDF"/>
    <w:rsid w:val="4813AB04"/>
    <w:rsid w:val="4836CE74"/>
    <w:rsid w:val="483D21BB"/>
    <w:rsid w:val="48820F28"/>
    <w:rsid w:val="48A66219"/>
    <w:rsid w:val="48B389A7"/>
    <w:rsid w:val="48B8EB09"/>
    <w:rsid w:val="491FDCFB"/>
    <w:rsid w:val="495CA2D6"/>
    <w:rsid w:val="4969EFEC"/>
    <w:rsid w:val="496CDD4C"/>
    <w:rsid w:val="499BCEE3"/>
    <w:rsid w:val="499DC8AA"/>
    <w:rsid w:val="49E83151"/>
    <w:rsid w:val="4A00D2D9"/>
    <w:rsid w:val="4A3A2AE7"/>
    <w:rsid w:val="4A74F8FF"/>
    <w:rsid w:val="4AA677FA"/>
    <w:rsid w:val="4ACE88A1"/>
    <w:rsid w:val="4AE92011"/>
    <w:rsid w:val="4B1BBB80"/>
    <w:rsid w:val="4BBB6C15"/>
    <w:rsid w:val="4BDDDA70"/>
    <w:rsid w:val="4C148E27"/>
    <w:rsid w:val="4C37856E"/>
    <w:rsid w:val="4C59A29E"/>
    <w:rsid w:val="4C7B7FCD"/>
    <w:rsid w:val="4CC150BB"/>
    <w:rsid w:val="4CC30D8E"/>
    <w:rsid w:val="4D093722"/>
    <w:rsid w:val="4D0DA6DF"/>
    <w:rsid w:val="4D11FB94"/>
    <w:rsid w:val="4D2056CE"/>
    <w:rsid w:val="4D883641"/>
    <w:rsid w:val="4DE5D4C7"/>
    <w:rsid w:val="4E1A54A8"/>
    <w:rsid w:val="4E36E752"/>
    <w:rsid w:val="4E3F2F79"/>
    <w:rsid w:val="4E3FD699"/>
    <w:rsid w:val="4E42FE79"/>
    <w:rsid w:val="4E792BFA"/>
    <w:rsid w:val="4EB6F765"/>
    <w:rsid w:val="4F1CF44A"/>
    <w:rsid w:val="4FBCFA97"/>
    <w:rsid w:val="4FC81A7C"/>
    <w:rsid w:val="4FED5B3F"/>
    <w:rsid w:val="4FF2D238"/>
    <w:rsid w:val="5004DF1F"/>
    <w:rsid w:val="5028C95A"/>
    <w:rsid w:val="5028E1ED"/>
    <w:rsid w:val="503B72FC"/>
    <w:rsid w:val="503FC150"/>
    <w:rsid w:val="5056C409"/>
    <w:rsid w:val="506F22D7"/>
    <w:rsid w:val="50721F49"/>
    <w:rsid w:val="50E59AF0"/>
    <w:rsid w:val="50F0B589"/>
    <w:rsid w:val="5107E669"/>
    <w:rsid w:val="5112572C"/>
    <w:rsid w:val="5148E277"/>
    <w:rsid w:val="518C6963"/>
    <w:rsid w:val="51CFA484"/>
    <w:rsid w:val="522428C0"/>
    <w:rsid w:val="5294D270"/>
    <w:rsid w:val="52A600E5"/>
    <w:rsid w:val="52A61F36"/>
    <w:rsid w:val="5300DB6F"/>
    <w:rsid w:val="5321AA3E"/>
    <w:rsid w:val="53563DA7"/>
    <w:rsid w:val="538E91DD"/>
    <w:rsid w:val="53B11AA0"/>
    <w:rsid w:val="53C10756"/>
    <w:rsid w:val="53DE523E"/>
    <w:rsid w:val="5448EE6D"/>
    <w:rsid w:val="54628E3D"/>
    <w:rsid w:val="54645F33"/>
    <w:rsid w:val="54D2789A"/>
    <w:rsid w:val="551E1A0A"/>
    <w:rsid w:val="5523CAF9"/>
    <w:rsid w:val="555C5480"/>
    <w:rsid w:val="555DD15B"/>
    <w:rsid w:val="55692DFE"/>
    <w:rsid w:val="55856140"/>
    <w:rsid w:val="55BA5B02"/>
    <w:rsid w:val="55C4B677"/>
    <w:rsid w:val="55ED1B81"/>
    <w:rsid w:val="55FA7022"/>
    <w:rsid w:val="55FE4563"/>
    <w:rsid w:val="5633E4E5"/>
    <w:rsid w:val="567DE4DA"/>
    <w:rsid w:val="56A5E8A9"/>
    <w:rsid w:val="56C5584C"/>
    <w:rsid w:val="56E734D5"/>
    <w:rsid w:val="5739651C"/>
    <w:rsid w:val="573EA11F"/>
    <w:rsid w:val="575ED215"/>
    <w:rsid w:val="57C49AD8"/>
    <w:rsid w:val="5830B41D"/>
    <w:rsid w:val="58985017"/>
    <w:rsid w:val="58C9B32B"/>
    <w:rsid w:val="590FA538"/>
    <w:rsid w:val="591DC6E1"/>
    <w:rsid w:val="591E01C0"/>
    <w:rsid w:val="597AC8FE"/>
    <w:rsid w:val="5980D486"/>
    <w:rsid w:val="599481F6"/>
    <w:rsid w:val="59B7ADF8"/>
    <w:rsid w:val="59FDFBBC"/>
    <w:rsid w:val="5A1FB158"/>
    <w:rsid w:val="5A7DF2D4"/>
    <w:rsid w:val="5A842906"/>
    <w:rsid w:val="5AD097FB"/>
    <w:rsid w:val="5AE8E186"/>
    <w:rsid w:val="5B07F76E"/>
    <w:rsid w:val="5B223E90"/>
    <w:rsid w:val="5B60300F"/>
    <w:rsid w:val="5B6224E8"/>
    <w:rsid w:val="5B8B1F67"/>
    <w:rsid w:val="5BB4BB9B"/>
    <w:rsid w:val="5BB7329B"/>
    <w:rsid w:val="5BF0864C"/>
    <w:rsid w:val="5C2F7841"/>
    <w:rsid w:val="5C6BD765"/>
    <w:rsid w:val="5C7A2F29"/>
    <w:rsid w:val="5C8EE02D"/>
    <w:rsid w:val="5CACCE4C"/>
    <w:rsid w:val="5CAF25D2"/>
    <w:rsid w:val="5CE41DFD"/>
    <w:rsid w:val="5D005A0A"/>
    <w:rsid w:val="5D1E832E"/>
    <w:rsid w:val="5DB50877"/>
    <w:rsid w:val="5DDC35AD"/>
    <w:rsid w:val="5E03441C"/>
    <w:rsid w:val="5E450C2C"/>
    <w:rsid w:val="5E98E18C"/>
    <w:rsid w:val="5EB7F298"/>
    <w:rsid w:val="5ECEEEA1"/>
    <w:rsid w:val="5EDCCE88"/>
    <w:rsid w:val="5EE7C621"/>
    <w:rsid w:val="5EFF84B7"/>
    <w:rsid w:val="5F0B2466"/>
    <w:rsid w:val="5F325874"/>
    <w:rsid w:val="5F8626DA"/>
    <w:rsid w:val="5F9B70BA"/>
    <w:rsid w:val="60228F65"/>
    <w:rsid w:val="602EB072"/>
    <w:rsid w:val="60A6925C"/>
    <w:rsid w:val="60A7811D"/>
    <w:rsid w:val="60BECF23"/>
    <w:rsid w:val="610A294B"/>
    <w:rsid w:val="618D57E8"/>
    <w:rsid w:val="62773DBE"/>
    <w:rsid w:val="627745E3"/>
    <w:rsid w:val="62863BDC"/>
    <w:rsid w:val="62A87E02"/>
    <w:rsid w:val="630E8600"/>
    <w:rsid w:val="631BDECD"/>
    <w:rsid w:val="638A8D45"/>
    <w:rsid w:val="638D3ED6"/>
    <w:rsid w:val="63B23B31"/>
    <w:rsid w:val="64BE93C5"/>
    <w:rsid w:val="64C2A32F"/>
    <w:rsid w:val="65410333"/>
    <w:rsid w:val="65CC8303"/>
    <w:rsid w:val="6632B057"/>
    <w:rsid w:val="665CC0B9"/>
    <w:rsid w:val="66734414"/>
    <w:rsid w:val="66B396C7"/>
    <w:rsid w:val="66BB7878"/>
    <w:rsid w:val="6701A9EC"/>
    <w:rsid w:val="6705E95E"/>
    <w:rsid w:val="6760B95A"/>
    <w:rsid w:val="679AAA92"/>
    <w:rsid w:val="67ADDBA5"/>
    <w:rsid w:val="67BA6742"/>
    <w:rsid w:val="67E90A25"/>
    <w:rsid w:val="67EE37C7"/>
    <w:rsid w:val="67F52365"/>
    <w:rsid w:val="6805BC30"/>
    <w:rsid w:val="6839706B"/>
    <w:rsid w:val="683E6308"/>
    <w:rsid w:val="6870F2C5"/>
    <w:rsid w:val="6898E018"/>
    <w:rsid w:val="68C99E58"/>
    <w:rsid w:val="68F3C8D2"/>
    <w:rsid w:val="692E7809"/>
    <w:rsid w:val="6991A3E9"/>
    <w:rsid w:val="699F5422"/>
    <w:rsid w:val="69E32B69"/>
    <w:rsid w:val="69F9900B"/>
    <w:rsid w:val="6A1B163A"/>
    <w:rsid w:val="6A800E13"/>
    <w:rsid w:val="6AAA5DF3"/>
    <w:rsid w:val="6AE9CF26"/>
    <w:rsid w:val="6B2D6F42"/>
    <w:rsid w:val="6B915298"/>
    <w:rsid w:val="6BF8959D"/>
    <w:rsid w:val="6C427558"/>
    <w:rsid w:val="6C76E9FE"/>
    <w:rsid w:val="6CA7DA0D"/>
    <w:rsid w:val="6D03DA83"/>
    <w:rsid w:val="6D31C188"/>
    <w:rsid w:val="6D4849F0"/>
    <w:rsid w:val="6D9C3C4F"/>
    <w:rsid w:val="6DBE3AA0"/>
    <w:rsid w:val="6DF9A11D"/>
    <w:rsid w:val="6E293FB0"/>
    <w:rsid w:val="6EC73578"/>
    <w:rsid w:val="6EEECDD0"/>
    <w:rsid w:val="6EF0D248"/>
    <w:rsid w:val="6F06BBA6"/>
    <w:rsid w:val="6F4EA2FF"/>
    <w:rsid w:val="6FF510FB"/>
    <w:rsid w:val="6FFFCE34"/>
    <w:rsid w:val="7027EA78"/>
    <w:rsid w:val="704404FD"/>
    <w:rsid w:val="7059D9D5"/>
    <w:rsid w:val="7080E49C"/>
    <w:rsid w:val="70A1B259"/>
    <w:rsid w:val="70AE6396"/>
    <w:rsid w:val="70D736F8"/>
    <w:rsid w:val="70EACA61"/>
    <w:rsid w:val="713171E6"/>
    <w:rsid w:val="71372696"/>
    <w:rsid w:val="7162AD4F"/>
    <w:rsid w:val="717B089D"/>
    <w:rsid w:val="71D93BC5"/>
    <w:rsid w:val="725DEE74"/>
    <w:rsid w:val="72A43B2F"/>
    <w:rsid w:val="72AB2C57"/>
    <w:rsid w:val="72C8B9B7"/>
    <w:rsid w:val="731861E6"/>
    <w:rsid w:val="7369CFC2"/>
    <w:rsid w:val="739B61CE"/>
    <w:rsid w:val="73A65016"/>
    <w:rsid w:val="73C61309"/>
    <w:rsid w:val="73E02C33"/>
    <w:rsid w:val="73EFD833"/>
    <w:rsid w:val="7417E516"/>
    <w:rsid w:val="74696212"/>
    <w:rsid w:val="7469A121"/>
    <w:rsid w:val="74ACE5AE"/>
    <w:rsid w:val="74B12B21"/>
    <w:rsid w:val="74B857E0"/>
    <w:rsid w:val="74D17918"/>
    <w:rsid w:val="74DB056C"/>
    <w:rsid w:val="74F8383C"/>
    <w:rsid w:val="75562B45"/>
    <w:rsid w:val="75CA30EA"/>
    <w:rsid w:val="75D2442D"/>
    <w:rsid w:val="75DBA1E1"/>
    <w:rsid w:val="75E5C494"/>
    <w:rsid w:val="75F74DFD"/>
    <w:rsid w:val="766E2CFE"/>
    <w:rsid w:val="76909890"/>
    <w:rsid w:val="76DC72C6"/>
    <w:rsid w:val="772140F2"/>
    <w:rsid w:val="772309F4"/>
    <w:rsid w:val="774E83C7"/>
    <w:rsid w:val="776AAC91"/>
    <w:rsid w:val="777749BE"/>
    <w:rsid w:val="777B6C7F"/>
    <w:rsid w:val="778A1842"/>
    <w:rsid w:val="77BAD5A8"/>
    <w:rsid w:val="77E9182D"/>
    <w:rsid w:val="77FF643A"/>
    <w:rsid w:val="782039FB"/>
    <w:rsid w:val="78B3A08C"/>
    <w:rsid w:val="78F8CB1D"/>
    <w:rsid w:val="7927440C"/>
    <w:rsid w:val="795CC908"/>
    <w:rsid w:val="79B6A6F4"/>
    <w:rsid w:val="79C41AE7"/>
    <w:rsid w:val="7A1D29D2"/>
    <w:rsid w:val="7A6AE679"/>
    <w:rsid w:val="7A9FD8F7"/>
    <w:rsid w:val="7AE8F179"/>
    <w:rsid w:val="7AF0A575"/>
    <w:rsid w:val="7B265D64"/>
    <w:rsid w:val="7B7CB3E2"/>
    <w:rsid w:val="7B972382"/>
    <w:rsid w:val="7C029A3A"/>
    <w:rsid w:val="7C5E8982"/>
    <w:rsid w:val="7C60D7E0"/>
    <w:rsid w:val="7C817FA0"/>
    <w:rsid w:val="7D0B9F6F"/>
    <w:rsid w:val="7D3B3136"/>
    <w:rsid w:val="7D88AED2"/>
    <w:rsid w:val="7DC60601"/>
    <w:rsid w:val="7E480DD1"/>
    <w:rsid w:val="7E532F6E"/>
    <w:rsid w:val="7EADF82D"/>
    <w:rsid w:val="7ECC4333"/>
    <w:rsid w:val="7F7EDEC6"/>
    <w:rsid w:val="7FCEF0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o:allowoverlap="f" strokecolor="none [3205]">
      <v:stroke color="none [3205]" weight="2.5pt"/>
      <v:shadow color="#868686"/>
      <o:colormru v:ext="edit" colors="#002868,#0f193f,#001d61"/>
    </o:shapedefaults>
    <o:shapelayout v:ext="edit">
      <o:idmap v:ext="edit" data="2"/>
    </o:shapelayout>
  </w:shapeDefaults>
  <w:decimalSymbol w:val="."/>
  <w:listSeparator w:val=","/>
  <w14:docId w14:val="2D2195D3"/>
  <w15:docId w15:val="{3BA435A4-5EF2-4BC5-AC4E-E6FAF73496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96EE0"/>
    <w:rPr>
      <w:rFonts w:ascii="Humnst777 BT" w:hAnsi="Humnst777 BT"/>
      <w:sz w:val="18"/>
      <w:szCs w:val="24"/>
      <w:lang w:val="es-ES" w:eastAsia="es-ES"/>
    </w:rPr>
  </w:style>
  <w:style w:type="paragraph" w:styleId="Heading1">
    <w:name w:val="heading 1"/>
    <w:basedOn w:val="Normal"/>
    <w:next w:val="Normal"/>
    <w:link w:val="Heading1Char"/>
    <w:uiPriority w:val="9"/>
    <w:qFormat/>
    <w:rsid w:val="008941D1"/>
    <w:pPr>
      <w:keepNext/>
      <w:pageBreakBefore/>
      <w:numPr>
        <w:numId w:val="8"/>
      </w:numPr>
      <w:shd w:val="clear" w:color="auto" w:fill="333399"/>
      <w:spacing w:before="360" w:after="240" w:line="300" w:lineRule="exact"/>
      <w:ind w:right="48"/>
      <w:outlineLvl w:val="0"/>
    </w:pPr>
    <w:rPr>
      <w:rFonts w:ascii="Humnst777 Blk BT" w:hAnsi="Humnst777 Blk BT" w:cs="Arial"/>
      <w:color w:val="FFFFFF"/>
      <w:spacing w:val="30"/>
      <w:sz w:val="24"/>
      <w:szCs w:val="32"/>
      <w:lang w:val="en-US"/>
    </w:rPr>
  </w:style>
  <w:style w:type="paragraph" w:styleId="Heading2">
    <w:name w:val="heading 2"/>
    <w:basedOn w:val="Normal"/>
    <w:next w:val="Texto"/>
    <w:link w:val="Heading2Char"/>
    <w:uiPriority w:val="9"/>
    <w:qFormat/>
    <w:rsid w:val="008941D1"/>
    <w:pPr>
      <w:keepNext/>
      <w:numPr>
        <w:ilvl w:val="1"/>
        <w:numId w:val="8"/>
      </w:numPr>
      <w:pBdr>
        <w:bottom w:val="single" w:sz="4" w:space="1" w:color="333399"/>
      </w:pBdr>
      <w:spacing w:before="360" w:after="120" w:line="240" w:lineRule="exact"/>
      <w:ind w:right="48"/>
      <w:outlineLvl w:val="1"/>
    </w:pPr>
    <w:rPr>
      <w:rFonts w:cs="Arial"/>
      <w:b/>
      <w:bCs/>
      <w:iCs/>
      <w:color w:val="0F193F"/>
      <w:sz w:val="20"/>
      <w:szCs w:val="28"/>
    </w:rPr>
  </w:style>
  <w:style w:type="paragraph" w:styleId="Heading3">
    <w:name w:val="heading 3"/>
    <w:aliases w:val="h3,Level 3 Topic Heading"/>
    <w:basedOn w:val="Normal"/>
    <w:next w:val="Normal"/>
    <w:qFormat/>
    <w:rsid w:val="008941D1"/>
    <w:pPr>
      <w:keepNext/>
      <w:shd w:val="clear" w:color="auto" w:fill="333399"/>
      <w:spacing w:before="240" w:after="60"/>
      <w:ind w:firstLine="180"/>
      <w:outlineLvl w:val="2"/>
    </w:pPr>
    <w:rPr>
      <w:rFonts w:cs="Arial"/>
      <w:b/>
      <w:bCs/>
      <w:color w:val="FFFFFF"/>
      <w:sz w:val="16"/>
      <w:szCs w:val="26"/>
      <w:lang w:val="en-US"/>
    </w:rPr>
  </w:style>
  <w:style w:type="paragraph" w:styleId="Heading4">
    <w:name w:val="heading 4"/>
    <w:basedOn w:val="Normal"/>
    <w:next w:val="Normal"/>
    <w:qFormat/>
    <w:rsid w:val="008941D1"/>
    <w:pPr>
      <w:keepNext/>
      <w:pBdr>
        <w:bottom w:val="single" w:sz="4" w:space="1" w:color="333399"/>
      </w:pBdr>
      <w:shd w:val="solid" w:color="FFFFFF" w:fill="auto"/>
      <w:spacing w:before="120" w:after="60"/>
      <w:ind w:left="360" w:firstLine="180"/>
      <w:outlineLvl w:val="3"/>
    </w:pPr>
    <w:rPr>
      <w:b/>
      <w:sz w:val="16"/>
    </w:rPr>
  </w:style>
  <w:style w:type="paragraph" w:styleId="Heading5">
    <w:name w:val="heading 5"/>
    <w:basedOn w:val="Normal"/>
    <w:next w:val="Normal"/>
    <w:qFormat/>
    <w:rsid w:val="008941D1"/>
    <w:pPr>
      <w:keepNext/>
      <w:pBdr>
        <w:left w:val="single" w:sz="4" w:space="1" w:color="FF3333"/>
      </w:pBdr>
      <w:outlineLvl w:val="4"/>
    </w:pPr>
    <w:rPr>
      <w:b/>
      <w:bCs/>
      <w:color w:val="003366"/>
      <w:sz w:val="16"/>
    </w:rPr>
  </w:style>
  <w:style w:type="paragraph" w:styleId="Heading6">
    <w:name w:val="heading 6"/>
    <w:basedOn w:val="Normal"/>
    <w:next w:val="Normal"/>
    <w:qFormat/>
    <w:rsid w:val="008941D1"/>
    <w:pPr>
      <w:keepNext/>
      <w:outlineLvl w:val="5"/>
    </w:pPr>
    <w:rPr>
      <w:rFonts w:ascii="Arial" w:hAnsi="Arial"/>
      <w:b/>
      <w:sz w:val="20"/>
      <w:szCs w:val="20"/>
    </w:rPr>
  </w:style>
  <w:style w:type="paragraph" w:styleId="Heading7">
    <w:name w:val="heading 7"/>
    <w:basedOn w:val="Normal"/>
    <w:next w:val="Normal"/>
    <w:qFormat/>
    <w:rsid w:val="008941D1"/>
    <w:pPr>
      <w:keepNext/>
      <w:pBdr>
        <w:left w:val="single" w:sz="4" w:space="1" w:color="FF3333"/>
      </w:pBdr>
      <w:spacing w:after="80" w:line="200" w:lineRule="exact"/>
      <w:outlineLvl w:val="6"/>
    </w:pPr>
    <w:rPr>
      <w:b/>
      <w:bCs/>
      <w:color w:val="003366"/>
      <w:sz w:val="14"/>
    </w:rPr>
  </w:style>
  <w:style w:type="paragraph" w:styleId="Heading8">
    <w:name w:val="heading 8"/>
    <w:basedOn w:val="Normal"/>
    <w:next w:val="Normal"/>
    <w:qFormat/>
    <w:rsid w:val="008941D1"/>
    <w:pPr>
      <w:keepNext/>
      <w:jc w:val="center"/>
      <w:outlineLvl w:val="7"/>
    </w:pPr>
    <w:rPr>
      <w:b/>
      <w:bCs/>
      <w:color w:val="FFFFFF"/>
      <w:sz w:val="20"/>
      <w:lang w:val="en-US"/>
    </w:rPr>
  </w:style>
  <w:style w:type="paragraph" w:styleId="Heading9">
    <w:name w:val="heading 9"/>
    <w:basedOn w:val="Normal"/>
    <w:next w:val="Normal"/>
    <w:qFormat/>
    <w:rsid w:val="008941D1"/>
    <w:pPr>
      <w:keepNext/>
      <w:outlineLvl w:val="8"/>
    </w:pPr>
    <w:rPr>
      <w:b/>
      <w:bCs/>
      <w:i/>
      <w:iCs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exto">
    <w:name w:val="Texto"/>
    <w:basedOn w:val="Normal"/>
    <w:link w:val="TextoChar"/>
    <w:rsid w:val="008941D1"/>
    <w:pPr>
      <w:spacing w:before="60" w:after="40" w:line="240" w:lineRule="exact"/>
      <w:jc w:val="both"/>
    </w:pPr>
    <w:rPr>
      <w:rFonts w:ascii="Humnst777 Lt BT" w:hAnsi="Humnst777 Lt BT"/>
      <w:bCs/>
      <w:sz w:val="20"/>
      <w:lang w:val="en-US"/>
    </w:rPr>
  </w:style>
  <w:style w:type="paragraph" w:styleId="Header">
    <w:name w:val="header"/>
    <w:basedOn w:val="Normal"/>
    <w:rsid w:val="008941D1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8941D1"/>
    <w:pPr>
      <w:tabs>
        <w:tab w:val="center" w:pos="4153"/>
        <w:tab w:val="right" w:pos="8306"/>
      </w:tabs>
      <w:jc w:val="right"/>
    </w:pPr>
    <w:rPr>
      <w:sz w:val="16"/>
    </w:rPr>
  </w:style>
  <w:style w:type="paragraph" w:customStyle="1" w:styleId="Tablacontenido">
    <w:name w:val="Tabla contenido"/>
    <w:basedOn w:val="Normal"/>
    <w:rsid w:val="008941D1"/>
    <w:pPr>
      <w:spacing w:before="240" w:after="360"/>
      <w:ind w:left="-1694" w:right="28"/>
    </w:pPr>
    <w:rPr>
      <w:spacing w:val="30"/>
    </w:rPr>
  </w:style>
  <w:style w:type="paragraph" w:styleId="TOC1">
    <w:name w:val="toc 1"/>
    <w:basedOn w:val="Normal"/>
    <w:next w:val="Normal"/>
    <w:autoRedefine/>
    <w:uiPriority w:val="39"/>
    <w:rsid w:val="008941D1"/>
    <w:pPr>
      <w:tabs>
        <w:tab w:val="left" w:pos="360"/>
        <w:tab w:val="right" w:pos="8640"/>
      </w:tabs>
      <w:spacing w:before="240" w:after="120"/>
      <w:ind w:right="567"/>
      <w:jc w:val="both"/>
    </w:pPr>
    <w:rPr>
      <w:b/>
      <w:bCs/>
      <w:caps/>
      <w:noProof/>
      <w:sz w:val="16"/>
      <w:szCs w:val="20"/>
      <w:u w:val="single"/>
      <w:lang w:val="en-US"/>
    </w:rPr>
  </w:style>
  <w:style w:type="paragraph" w:styleId="TOC2">
    <w:name w:val="toc 2"/>
    <w:basedOn w:val="Normal"/>
    <w:next w:val="Normal"/>
    <w:autoRedefine/>
    <w:uiPriority w:val="39"/>
    <w:rsid w:val="008941D1"/>
    <w:pPr>
      <w:tabs>
        <w:tab w:val="left" w:pos="720"/>
        <w:tab w:val="right" w:pos="8640"/>
      </w:tabs>
      <w:ind w:right="567"/>
    </w:pPr>
    <w:rPr>
      <w:smallCaps/>
      <w:noProof/>
      <w:sz w:val="16"/>
      <w:szCs w:val="20"/>
    </w:rPr>
  </w:style>
  <w:style w:type="paragraph" w:styleId="TOC3">
    <w:name w:val="toc 3"/>
    <w:basedOn w:val="Normal"/>
    <w:next w:val="Normal"/>
    <w:autoRedefine/>
    <w:semiHidden/>
    <w:rsid w:val="008941D1"/>
    <w:pPr>
      <w:numPr>
        <w:numId w:val="10"/>
      </w:numPr>
      <w:tabs>
        <w:tab w:val="right" w:pos="8640"/>
      </w:tabs>
      <w:ind w:right="567"/>
    </w:pPr>
    <w:rPr>
      <w:smallCaps/>
      <w:noProof/>
      <w:sz w:val="16"/>
      <w:szCs w:val="16"/>
    </w:rPr>
  </w:style>
  <w:style w:type="paragraph" w:styleId="List">
    <w:name w:val="List"/>
    <w:basedOn w:val="Normal"/>
    <w:rsid w:val="008941D1"/>
    <w:pPr>
      <w:ind w:left="283" w:hanging="283"/>
    </w:pPr>
  </w:style>
  <w:style w:type="paragraph" w:customStyle="1" w:styleId="TablaLista">
    <w:name w:val="TablaLista"/>
    <w:basedOn w:val="Texto"/>
    <w:next w:val="Texto"/>
    <w:rsid w:val="008941D1"/>
    <w:pPr>
      <w:framePr w:hSpace="142" w:wrap="around" w:vAnchor="text" w:hAnchor="margin" w:x="70" w:y="210"/>
      <w:numPr>
        <w:numId w:val="7"/>
      </w:numPr>
      <w:tabs>
        <w:tab w:val="clear" w:pos="360"/>
        <w:tab w:val="num" w:pos="180"/>
      </w:tabs>
      <w:spacing w:before="40" w:line="200" w:lineRule="atLeast"/>
      <w:ind w:left="180" w:hanging="180"/>
      <w:suppressOverlap/>
    </w:pPr>
    <w:rPr>
      <w:sz w:val="14"/>
    </w:rPr>
  </w:style>
  <w:style w:type="character" w:styleId="Hyperlink">
    <w:name w:val="Hyperlink"/>
    <w:basedOn w:val="DefaultParagraphFont"/>
    <w:uiPriority w:val="99"/>
    <w:rsid w:val="008941D1"/>
    <w:rPr>
      <w:color w:val="0000FF"/>
      <w:u w:val="single"/>
    </w:rPr>
  </w:style>
  <w:style w:type="paragraph" w:styleId="DocumentMap">
    <w:name w:val="Document Map"/>
    <w:basedOn w:val="Normal"/>
    <w:semiHidden/>
    <w:rsid w:val="008941D1"/>
    <w:pPr>
      <w:shd w:val="clear" w:color="auto" w:fill="000080"/>
    </w:pPr>
    <w:rPr>
      <w:rFonts w:ascii="Tahoma" w:hAnsi="Tahoma"/>
    </w:rPr>
  </w:style>
  <w:style w:type="paragraph" w:styleId="FootnoteText">
    <w:name w:val="footnote text"/>
    <w:basedOn w:val="Normal"/>
    <w:semiHidden/>
    <w:rsid w:val="008941D1"/>
    <w:rPr>
      <w:sz w:val="20"/>
      <w:szCs w:val="20"/>
    </w:rPr>
  </w:style>
  <w:style w:type="character" w:styleId="FootnoteReference">
    <w:name w:val="footnote reference"/>
    <w:basedOn w:val="DefaultParagraphFont"/>
    <w:semiHidden/>
    <w:rsid w:val="008941D1"/>
    <w:rPr>
      <w:vertAlign w:val="superscript"/>
    </w:rPr>
  </w:style>
  <w:style w:type="character" w:styleId="Strong">
    <w:name w:val="Strong"/>
    <w:basedOn w:val="DefaultParagraphFont"/>
    <w:uiPriority w:val="22"/>
    <w:qFormat/>
    <w:rsid w:val="008941D1"/>
    <w:rPr>
      <w:b/>
      <w:bCs/>
    </w:rPr>
  </w:style>
  <w:style w:type="character" w:styleId="Emphasis">
    <w:name w:val="Emphasis"/>
    <w:basedOn w:val="DefaultParagraphFont"/>
    <w:qFormat/>
    <w:rsid w:val="008941D1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rsid w:val="008941D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Arial Unicode MS" w:eastAsia="Arial Unicode MS" w:hAnsi="Arial Unicode MS" w:cs="Arial Unicode MS"/>
      <w:sz w:val="20"/>
      <w:szCs w:val="20"/>
      <w:lang w:val="en-GB" w:eastAsia="en-US"/>
    </w:rPr>
  </w:style>
  <w:style w:type="paragraph" w:styleId="TOC6">
    <w:name w:val="toc 6"/>
    <w:basedOn w:val="Normal"/>
    <w:next w:val="Normal"/>
    <w:autoRedefine/>
    <w:semiHidden/>
    <w:rsid w:val="008941D1"/>
    <w:pPr>
      <w:ind w:left="1200"/>
    </w:pPr>
    <w:rPr>
      <w:rFonts w:ascii="Times New Roman" w:hAnsi="Times New Roman"/>
      <w:sz w:val="24"/>
    </w:rPr>
  </w:style>
  <w:style w:type="paragraph" w:styleId="TOC4">
    <w:name w:val="toc 4"/>
    <w:basedOn w:val="Normal"/>
    <w:next w:val="Normal"/>
    <w:autoRedefine/>
    <w:semiHidden/>
    <w:rsid w:val="008941D1"/>
    <w:pPr>
      <w:ind w:left="720"/>
    </w:pPr>
    <w:rPr>
      <w:rFonts w:ascii="Times New Roman" w:hAnsi="Times New Roman"/>
      <w:sz w:val="24"/>
    </w:rPr>
  </w:style>
  <w:style w:type="paragraph" w:styleId="TOC5">
    <w:name w:val="toc 5"/>
    <w:basedOn w:val="Normal"/>
    <w:next w:val="Normal"/>
    <w:autoRedefine/>
    <w:semiHidden/>
    <w:rsid w:val="008941D1"/>
    <w:pPr>
      <w:ind w:left="960"/>
    </w:pPr>
    <w:rPr>
      <w:rFonts w:ascii="Times New Roman" w:hAnsi="Times New Roman"/>
      <w:sz w:val="24"/>
    </w:rPr>
  </w:style>
  <w:style w:type="paragraph" w:customStyle="1" w:styleId="infoblue">
    <w:name w:val="infoblue"/>
    <w:basedOn w:val="Normal"/>
    <w:rsid w:val="008941D1"/>
    <w:pPr>
      <w:spacing w:after="120" w:line="240" w:lineRule="atLeast"/>
      <w:ind w:left="180"/>
    </w:pPr>
    <w:rPr>
      <w:rFonts w:ascii="Times New Roman" w:eastAsia="Arial Unicode MS" w:hAnsi="Times New Roman"/>
      <w:i/>
      <w:iCs/>
      <w:color w:val="0000FF"/>
      <w:sz w:val="20"/>
      <w:szCs w:val="20"/>
      <w:lang w:val="en-US" w:eastAsia="en-US"/>
    </w:rPr>
  </w:style>
  <w:style w:type="paragraph" w:styleId="TOC7">
    <w:name w:val="toc 7"/>
    <w:basedOn w:val="Normal"/>
    <w:next w:val="Normal"/>
    <w:autoRedefine/>
    <w:semiHidden/>
    <w:rsid w:val="008941D1"/>
    <w:pPr>
      <w:ind w:left="1080"/>
    </w:pPr>
  </w:style>
  <w:style w:type="paragraph" w:styleId="TOC8">
    <w:name w:val="toc 8"/>
    <w:basedOn w:val="Normal"/>
    <w:next w:val="Normal"/>
    <w:autoRedefine/>
    <w:semiHidden/>
    <w:rsid w:val="008941D1"/>
    <w:pPr>
      <w:ind w:left="1260"/>
    </w:pPr>
  </w:style>
  <w:style w:type="paragraph" w:styleId="TOC9">
    <w:name w:val="toc 9"/>
    <w:basedOn w:val="Normal"/>
    <w:next w:val="Normal"/>
    <w:autoRedefine/>
    <w:semiHidden/>
    <w:rsid w:val="008941D1"/>
    <w:pPr>
      <w:ind w:left="1440"/>
    </w:pPr>
  </w:style>
  <w:style w:type="paragraph" w:styleId="Caption">
    <w:name w:val="caption"/>
    <w:basedOn w:val="Normal"/>
    <w:next w:val="Normal"/>
    <w:qFormat/>
    <w:rsid w:val="008941D1"/>
    <w:pPr>
      <w:spacing w:before="120" w:after="120"/>
      <w:jc w:val="center"/>
    </w:pPr>
    <w:rPr>
      <w:rFonts w:ascii="Arial" w:hAnsi="Arial"/>
      <w:i/>
      <w:iCs/>
      <w:sz w:val="16"/>
      <w:szCs w:val="20"/>
      <w:lang w:val="es-MX"/>
    </w:rPr>
  </w:style>
  <w:style w:type="paragraph" w:customStyle="1" w:styleId="TextoDescripcion">
    <w:name w:val="TextoDescripcion"/>
    <w:basedOn w:val="Texto"/>
    <w:rsid w:val="008941D1"/>
  </w:style>
  <w:style w:type="paragraph" w:customStyle="1" w:styleId="Texto3">
    <w:name w:val="Texto 3"/>
    <w:basedOn w:val="Texto"/>
    <w:rsid w:val="008941D1"/>
    <w:pPr>
      <w:ind w:left="180"/>
    </w:pPr>
  </w:style>
  <w:style w:type="paragraph" w:customStyle="1" w:styleId="Texto4">
    <w:name w:val="Texto 4"/>
    <w:basedOn w:val="Texto"/>
    <w:rsid w:val="008941D1"/>
    <w:pPr>
      <w:ind w:left="360"/>
    </w:pPr>
  </w:style>
  <w:style w:type="paragraph" w:customStyle="1" w:styleId="Departamento">
    <w:name w:val="Departamento"/>
    <w:basedOn w:val="Normal"/>
    <w:rsid w:val="008941D1"/>
    <w:pPr>
      <w:ind w:left="840"/>
    </w:pPr>
    <w:rPr>
      <w:sz w:val="24"/>
    </w:rPr>
  </w:style>
  <w:style w:type="paragraph" w:customStyle="1" w:styleId="Cliente">
    <w:name w:val="Cliente"/>
    <w:basedOn w:val="Normal"/>
    <w:rsid w:val="008941D1"/>
    <w:pPr>
      <w:ind w:right="-5"/>
      <w:jc w:val="right"/>
    </w:pPr>
    <w:rPr>
      <w:sz w:val="24"/>
    </w:rPr>
  </w:style>
  <w:style w:type="paragraph" w:customStyle="1" w:styleId="Textopunto">
    <w:name w:val="Textopunto"/>
    <w:basedOn w:val="punto"/>
    <w:rsid w:val="008941D1"/>
    <w:pPr>
      <w:tabs>
        <w:tab w:val="clear" w:pos="360"/>
      </w:tabs>
      <w:spacing w:after="120" w:line="220" w:lineRule="exact"/>
      <w:ind w:left="181" w:firstLine="0"/>
    </w:pPr>
    <w:rPr>
      <w:b/>
    </w:rPr>
  </w:style>
  <w:style w:type="paragraph" w:customStyle="1" w:styleId="punto">
    <w:name w:val="punto"/>
    <w:basedOn w:val="Normal"/>
    <w:next w:val="Textopunto"/>
    <w:rsid w:val="008941D1"/>
    <w:pPr>
      <w:tabs>
        <w:tab w:val="left" w:pos="198"/>
        <w:tab w:val="num" w:pos="360"/>
      </w:tabs>
      <w:spacing w:before="60" w:after="60"/>
      <w:ind w:left="360" w:hanging="360"/>
      <w:jc w:val="both"/>
    </w:pPr>
    <w:rPr>
      <w:sz w:val="20"/>
    </w:rPr>
  </w:style>
  <w:style w:type="paragraph" w:customStyle="1" w:styleId="ndice">
    <w:name w:val="Índice"/>
    <w:basedOn w:val="Normal"/>
    <w:rsid w:val="008941D1"/>
    <w:pPr>
      <w:pageBreakBefore/>
      <w:spacing w:before="240" w:after="360"/>
      <w:ind w:left="-1694" w:right="28"/>
    </w:pPr>
    <w:rPr>
      <w:b/>
      <w:spacing w:val="30"/>
      <w:sz w:val="20"/>
    </w:rPr>
  </w:style>
  <w:style w:type="paragraph" w:customStyle="1" w:styleId="pgina">
    <w:name w:val="página"/>
    <w:basedOn w:val="Normal"/>
    <w:rsid w:val="008941D1"/>
    <w:rPr>
      <w:b/>
      <w:sz w:val="16"/>
    </w:rPr>
  </w:style>
  <w:style w:type="paragraph" w:customStyle="1" w:styleId="TtuloPropuesta">
    <w:name w:val="TítuloPropuesta"/>
    <w:basedOn w:val="Normal"/>
    <w:next w:val="Normal"/>
    <w:rsid w:val="008941D1"/>
    <w:pPr>
      <w:spacing w:before="240" w:after="360" w:line="480" w:lineRule="exact"/>
      <w:ind w:left="851"/>
    </w:pPr>
    <w:rPr>
      <w:b/>
      <w:spacing w:val="30"/>
      <w:kern w:val="28"/>
      <w:sz w:val="32"/>
    </w:rPr>
  </w:style>
  <w:style w:type="paragraph" w:customStyle="1" w:styleId="Numeropropuesta">
    <w:name w:val="Numero propuesta"/>
    <w:basedOn w:val="pgina"/>
    <w:rsid w:val="008941D1"/>
    <w:pPr>
      <w:spacing w:before="240" w:after="120" w:line="320" w:lineRule="exact"/>
      <w:ind w:left="851"/>
    </w:pPr>
    <w:rPr>
      <w:sz w:val="28"/>
    </w:rPr>
  </w:style>
  <w:style w:type="paragraph" w:customStyle="1" w:styleId="Separador">
    <w:name w:val="Separador"/>
    <w:basedOn w:val="TextoDescripcion"/>
    <w:next w:val="Heading2"/>
    <w:rsid w:val="008941D1"/>
    <w:pPr>
      <w:spacing w:after="240"/>
    </w:pPr>
  </w:style>
  <w:style w:type="paragraph" w:customStyle="1" w:styleId="Mensaje">
    <w:name w:val="Mensaje"/>
    <w:basedOn w:val="Normal"/>
    <w:next w:val="Texto"/>
    <w:rsid w:val="008941D1"/>
    <w:pPr>
      <w:framePr w:w="5103" w:hSpace="57" w:vSpace="142" w:wrap="notBeside" w:vAnchor="text" w:hAnchor="page" w:x="5478" w:y="341" w:anchorLock="1"/>
      <w:pBdr>
        <w:left w:val="single" w:sz="2" w:space="3" w:color="FF0000"/>
      </w:pBdr>
      <w:spacing w:before="40" w:after="40" w:line="220" w:lineRule="exact"/>
      <w:jc w:val="both"/>
    </w:pPr>
    <w:rPr>
      <w:color w:val="000080"/>
      <w:sz w:val="16"/>
    </w:rPr>
  </w:style>
  <w:style w:type="paragraph" w:customStyle="1" w:styleId="Firmas">
    <w:name w:val="Firmas"/>
    <w:basedOn w:val="Heading4"/>
    <w:rsid w:val="008941D1"/>
    <w:pPr>
      <w:spacing w:before="360" w:after="120"/>
      <w:ind w:left="0"/>
    </w:pPr>
    <w:rPr>
      <w:sz w:val="20"/>
    </w:rPr>
  </w:style>
  <w:style w:type="paragraph" w:styleId="NormalWeb">
    <w:name w:val="Normal (Web)"/>
    <w:basedOn w:val="Normal"/>
    <w:rsid w:val="008941D1"/>
    <w:pPr>
      <w:spacing w:before="100" w:after="100"/>
    </w:pPr>
    <w:rPr>
      <w:rFonts w:ascii="Times New Roman" w:hAnsi="Times New Roman"/>
      <w:sz w:val="24"/>
    </w:rPr>
  </w:style>
  <w:style w:type="paragraph" w:customStyle="1" w:styleId="Normal3">
    <w:name w:val="Normal 3"/>
    <w:basedOn w:val="Normal"/>
    <w:rsid w:val="008941D1"/>
    <w:pPr>
      <w:numPr>
        <w:numId w:val="9"/>
      </w:numPr>
    </w:pPr>
  </w:style>
  <w:style w:type="paragraph" w:customStyle="1" w:styleId="InfoBlue0">
    <w:name w:val="InfoBlue"/>
    <w:basedOn w:val="Normal"/>
    <w:next w:val="Normal"/>
    <w:rsid w:val="008941D1"/>
    <w:pPr>
      <w:keepLines/>
      <w:spacing w:before="120"/>
      <w:jc w:val="both"/>
    </w:pPr>
    <w:rPr>
      <w:rFonts w:ascii="Arial" w:hAnsi="Arial"/>
      <w:i/>
      <w:color w:val="0000FF"/>
      <w:sz w:val="22"/>
      <w:lang w:val="en-US"/>
    </w:rPr>
  </w:style>
  <w:style w:type="paragraph" w:customStyle="1" w:styleId="Normal2">
    <w:name w:val="Normal 2"/>
    <w:basedOn w:val="Normal"/>
    <w:rsid w:val="008941D1"/>
    <w:pPr>
      <w:keepLines/>
      <w:spacing w:before="120"/>
      <w:ind w:left="284"/>
      <w:jc w:val="both"/>
    </w:pPr>
    <w:rPr>
      <w:rFonts w:ascii="Arial" w:hAnsi="Arial"/>
      <w:sz w:val="20"/>
      <w:lang w:val="es-ES_tradnl"/>
    </w:rPr>
  </w:style>
  <w:style w:type="paragraph" w:styleId="BodyTextIndent2">
    <w:name w:val="Body Text Indent 2"/>
    <w:basedOn w:val="Normal"/>
    <w:rsid w:val="008941D1"/>
    <w:pPr>
      <w:keepLines/>
      <w:spacing w:before="120"/>
      <w:ind w:left="708"/>
      <w:jc w:val="both"/>
    </w:pPr>
    <w:rPr>
      <w:rFonts w:ascii="Arial" w:hAnsi="Arial"/>
      <w:sz w:val="20"/>
      <w:lang w:val="es-ES_tradnl"/>
    </w:rPr>
  </w:style>
  <w:style w:type="paragraph" w:styleId="Title">
    <w:name w:val="Title"/>
    <w:basedOn w:val="Normal"/>
    <w:qFormat/>
    <w:rsid w:val="008941D1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table" w:styleId="TableGrid">
    <w:name w:val="Table Grid"/>
    <w:basedOn w:val="TableNormal"/>
    <w:uiPriority w:val="39"/>
    <w:rsid w:val="00E62E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Redaccinde111">
    <w:name w:val="Redacción de 1.1.1."/>
    <w:basedOn w:val="Normal"/>
    <w:rsid w:val="00EF20F2"/>
    <w:pPr>
      <w:autoSpaceDE w:val="0"/>
      <w:autoSpaceDN w:val="0"/>
      <w:adjustRightInd w:val="0"/>
      <w:spacing w:line="240" w:lineRule="atLeast"/>
      <w:ind w:left="1260"/>
    </w:pPr>
    <w:rPr>
      <w:rFonts w:ascii="Arial" w:hAnsi="Arial" w:cs="Arial"/>
      <w:bCs/>
      <w:i/>
      <w:color w:val="0000FF"/>
      <w:sz w:val="20"/>
      <w:szCs w:val="20"/>
      <w:lang w:val="es-MX" w:eastAsia="en-US"/>
    </w:rPr>
  </w:style>
  <w:style w:type="paragraph" w:customStyle="1" w:styleId="Redaccinde11">
    <w:name w:val="Redacción de 1.1."/>
    <w:basedOn w:val="Normal"/>
    <w:rsid w:val="00EF20F2"/>
    <w:pPr>
      <w:autoSpaceDE w:val="0"/>
      <w:autoSpaceDN w:val="0"/>
      <w:adjustRightInd w:val="0"/>
      <w:spacing w:line="240" w:lineRule="atLeast"/>
      <w:ind w:left="720"/>
    </w:pPr>
    <w:rPr>
      <w:rFonts w:ascii="Arial" w:hAnsi="Arial" w:cs="Arial"/>
      <w:bCs/>
      <w:i/>
      <w:color w:val="0000FF"/>
      <w:sz w:val="20"/>
      <w:szCs w:val="20"/>
      <w:lang w:val="es-MX" w:eastAsia="en-US"/>
    </w:rPr>
  </w:style>
  <w:style w:type="paragraph" w:customStyle="1" w:styleId="HeaderBase">
    <w:name w:val="Header Base"/>
    <w:basedOn w:val="Normal"/>
    <w:rsid w:val="000421E6"/>
    <w:pPr>
      <w:keepLines/>
      <w:tabs>
        <w:tab w:val="center" w:pos="4320"/>
        <w:tab w:val="right" w:pos="8640"/>
      </w:tabs>
    </w:pPr>
    <w:rPr>
      <w:rFonts w:ascii="Arial" w:hAnsi="Arial"/>
      <w:spacing w:val="-4"/>
      <w:sz w:val="20"/>
      <w:szCs w:val="20"/>
      <w:lang w:val="en-US" w:eastAsia="en-US"/>
    </w:rPr>
  </w:style>
  <w:style w:type="paragraph" w:styleId="BalloonText">
    <w:name w:val="Balloon Text"/>
    <w:basedOn w:val="Normal"/>
    <w:link w:val="BalloonTextChar"/>
    <w:rsid w:val="00A4088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A40881"/>
    <w:rPr>
      <w:rFonts w:ascii="Tahoma" w:hAnsi="Tahoma" w:cs="Tahoma"/>
      <w:sz w:val="16"/>
      <w:szCs w:val="16"/>
      <w:lang w:val="es-ES" w:eastAsia="es-ES"/>
    </w:rPr>
  </w:style>
  <w:style w:type="character" w:customStyle="1" w:styleId="l1s521">
    <w:name w:val="l1s521"/>
    <w:basedOn w:val="DefaultParagraphFont"/>
    <w:rsid w:val="00D5594D"/>
    <w:rPr>
      <w:rFonts w:ascii="Courier New" w:hAnsi="Courier New" w:cs="Courier New" w:hint="default"/>
      <w:color w:val="0000FF"/>
      <w:sz w:val="20"/>
      <w:szCs w:val="20"/>
      <w:shd w:val="clear" w:color="auto" w:fill="FFFFFF"/>
    </w:rPr>
  </w:style>
  <w:style w:type="character" w:customStyle="1" w:styleId="l1s321">
    <w:name w:val="l1s321"/>
    <w:basedOn w:val="DefaultParagraphFont"/>
    <w:rsid w:val="00701E38"/>
    <w:rPr>
      <w:rFonts w:ascii="Courier New" w:hAnsi="Courier New" w:cs="Courier New" w:hint="default"/>
      <w:color w:val="3399FF"/>
      <w:sz w:val="20"/>
      <w:szCs w:val="20"/>
      <w:shd w:val="clear" w:color="auto" w:fill="FFFFFF"/>
    </w:rPr>
  </w:style>
  <w:style w:type="character" w:customStyle="1" w:styleId="l1s331">
    <w:name w:val="l1s331"/>
    <w:basedOn w:val="DefaultParagraphFont"/>
    <w:rsid w:val="00701E38"/>
    <w:rPr>
      <w:rFonts w:ascii="Courier New" w:hAnsi="Courier New" w:cs="Courier New" w:hint="default"/>
      <w:color w:val="4DA619"/>
      <w:sz w:val="20"/>
      <w:szCs w:val="20"/>
      <w:shd w:val="clear" w:color="auto" w:fill="FFFFFF"/>
    </w:rPr>
  </w:style>
  <w:style w:type="character" w:customStyle="1" w:styleId="l1s311">
    <w:name w:val="l1s311"/>
    <w:basedOn w:val="DefaultParagraphFont"/>
    <w:rsid w:val="00701E38"/>
    <w:rPr>
      <w:rFonts w:ascii="Courier New" w:hAnsi="Courier New" w:cs="Courier New" w:hint="default"/>
      <w:i/>
      <w:iCs/>
      <w:color w:val="808080"/>
      <w:sz w:val="20"/>
      <w:szCs w:val="20"/>
      <w:shd w:val="clear" w:color="auto" w:fill="FFFFFF"/>
    </w:rPr>
  </w:style>
  <w:style w:type="character" w:customStyle="1" w:styleId="l0s701">
    <w:name w:val="l0s701"/>
    <w:basedOn w:val="DefaultParagraphFont"/>
    <w:rsid w:val="00572F84"/>
    <w:rPr>
      <w:rFonts w:ascii="Courier New" w:hAnsi="Courier New" w:cs="Courier New" w:hint="default"/>
      <w:color w:val="808080"/>
      <w:sz w:val="20"/>
      <w:szCs w:val="20"/>
      <w:shd w:val="clear" w:color="auto" w:fill="FFFFFF"/>
    </w:rPr>
  </w:style>
  <w:style w:type="character" w:styleId="HTMLCode">
    <w:name w:val="HTML Code"/>
    <w:basedOn w:val="DefaultParagraphFont"/>
    <w:uiPriority w:val="99"/>
    <w:unhideWhenUsed/>
    <w:rsid w:val="00A3546A"/>
    <w:rPr>
      <w:rFonts w:ascii="Courier New" w:eastAsia="Times New Roman" w:hAnsi="Courier New" w:cs="Courier New" w:hint="default"/>
      <w:sz w:val="20"/>
      <w:szCs w:val="20"/>
    </w:rPr>
  </w:style>
  <w:style w:type="paragraph" w:styleId="ListParagraph">
    <w:name w:val="List Paragraph"/>
    <w:basedOn w:val="Normal"/>
    <w:uiPriority w:val="34"/>
    <w:qFormat/>
    <w:rsid w:val="00851251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F435F4"/>
    <w:rPr>
      <w:color w:val="605E5C"/>
      <w:shd w:val="clear" w:color="auto" w:fill="E1DFDD"/>
    </w:rPr>
  </w:style>
  <w:style w:type="character" w:customStyle="1" w:styleId="TextoChar">
    <w:name w:val="Texto Char"/>
    <w:basedOn w:val="DefaultParagraphFont"/>
    <w:link w:val="Texto"/>
    <w:rsid w:val="007E2608"/>
    <w:rPr>
      <w:rFonts w:ascii="Humnst777 Lt BT" w:hAnsi="Humnst777 Lt BT"/>
      <w:bCs/>
      <w:szCs w:val="24"/>
      <w:lang w:val="en-US" w:eastAsia="es-E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F154B"/>
    <w:rPr>
      <w:rFonts w:ascii="Arial Unicode MS" w:eastAsia="Arial Unicode MS" w:hAnsi="Arial Unicode MS" w:cs="Arial Unicode MS"/>
      <w:lang w:val="en-GB" w:eastAsia="en-US"/>
    </w:rPr>
  </w:style>
  <w:style w:type="character" w:customStyle="1" w:styleId="y2iqfc">
    <w:name w:val="y2iqfc"/>
    <w:basedOn w:val="DefaultParagraphFont"/>
    <w:rsid w:val="007F154B"/>
  </w:style>
  <w:style w:type="character" w:customStyle="1" w:styleId="ui-provider">
    <w:name w:val="ui-provider"/>
    <w:basedOn w:val="DefaultParagraphFont"/>
    <w:rsid w:val="001070BB"/>
  </w:style>
  <w:style w:type="character" w:customStyle="1" w:styleId="Heading1Char">
    <w:name w:val="Heading 1 Char"/>
    <w:basedOn w:val="DefaultParagraphFont"/>
    <w:link w:val="Heading1"/>
    <w:uiPriority w:val="9"/>
    <w:rsid w:val="003559C8"/>
    <w:rPr>
      <w:rFonts w:ascii="Humnst777 Blk BT" w:hAnsi="Humnst777 Blk BT" w:cs="Arial"/>
      <w:color w:val="FFFFFF"/>
      <w:spacing w:val="30"/>
      <w:sz w:val="24"/>
      <w:szCs w:val="32"/>
      <w:shd w:val="clear" w:color="auto" w:fill="333399"/>
      <w:lang w:val="en-US" w:eastAsia="es-ES"/>
    </w:rPr>
  </w:style>
  <w:style w:type="character" w:customStyle="1" w:styleId="Heading2Char">
    <w:name w:val="Heading 2 Char"/>
    <w:basedOn w:val="DefaultParagraphFont"/>
    <w:link w:val="Heading2"/>
    <w:uiPriority w:val="9"/>
    <w:rsid w:val="003559C8"/>
    <w:rPr>
      <w:rFonts w:ascii="Humnst777 BT" w:hAnsi="Humnst777 BT" w:cs="Arial"/>
      <w:b/>
      <w:bCs/>
      <w:iCs/>
      <w:color w:val="0F193F"/>
      <w:szCs w:val="28"/>
      <w:lang w:val="es-ES" w:eastAsia="es-ES"/>
    </w:rPr>
  </w:style>
  <w:style w:type="paragraph" w:styleId="CommentText">
    <w:name w:val="annotation text"/>
    <w:basedOn w:val="Normal"/>
    <w:link w:val="CommentTextChar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Pr>
      <w:rFonts w:ascii="Humnst777 BT" w:hAnsi="Humnst777 BT"/>
      <w:lang w:val="es-ES" w:eastAsia="es-ES"/>
    </w:rPr>
  </w:style>
  <w:style w:type="character" w:styleId="CommentReference">
    <w:name w:val="annotation reference"/>
    <w:basedOn w:val="DefaultParagraphFont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59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2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3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9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1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97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76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49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51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40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25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04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32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01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88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19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81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1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76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64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83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14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30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41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7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81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36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79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1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74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9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30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97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24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1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54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0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09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99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66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5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98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97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99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48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38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76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30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07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31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17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09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76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64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60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45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1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93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70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13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28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18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18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13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36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40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0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1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11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56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35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61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55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32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76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daniel.cantu\Local%20Settings\Temporary%20Internet%20Files\Content.IE5\4XMRKT63\Business_Model%5b1%5d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F933538-9C26-4477-822B-829CF199A0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Business_Model[1].dot</Template>
  <TotalTime>7</TotalTime>
  <Pages>16</Pages>
  <Words>3751</Words>
  <Characters>21384</Characters>
  <Application>Microsoft Office Word</Application>
  <DocSecurity>0</DocSecurity>
  <Lines>178</Lines>
  <Paragraphs>50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FD_CX_Ver7.0</vt:lpstr>
    </vt:vector>
  </TitlesOfParts>
  <Company/>
  <LinksUpToDate>false</LinksUpToDate>
  <CharactersWithSpaces>25085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FD_CX_PRPO_OUT</dc:title>
  <dc:subject>Functional Design for Fleetio PR/PO Outbound Response Interface</dc:subject>
  <dc:creator>John Doe</dc:creator>
  <dc:description>Short specification focused only on the PR/PO outbound development change.</dc:description>
  <cp:lastModifiedBy>Edgar Morales</cp:lastModifiedBy>
  <cp:revision>7</cp:revision>
  <cp:lastPrinted>2003-07-10T17:16:00Z</cp:lastPrinted>
  <dcterms:created xsi:type="dcterms:W3CDTF">2026-06-18T14:17:00Z</dcterms:created>
  <dcterms:modified xsi:type="dcterms:W3CDTF">2026-06-19T22:11:00Z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hase">
    <vt:lpwstr>Construction</vt:lpwstr>
  </property>
  <property fmtid="{D5CDD505-2E9C-101B-9397-08002B2CF9AE}" pid="3" name="Status">
    <vt:lpwstr>Draft</vt:lpwstr>
  </property>
  <property fmtid="{D5CDD505-2E9C-101B-9397-08002B2CF9AE}" pid="4" name="Code">
    <vt:lpwstr>FO-CON-03</vt:lpwstr>
  </property>
  <property fmtid="{D5CDD505-2E9C-101B-9397-08002B2CF9AE}" pid="5" name="Project">
    <vt:lpwstr>&lt;Name&gt;</vt:lpwstr>
  </property>
  <property fmtid="{D5CDD505-2E9C-101B-9397-08002B2CF9AE}" pid="6" name="Version">
    <vt:lpwstr>&lt;Version&gt;</vt:lpwstr>
  </property>
  <property fmtid="{D5CDD505-2E9C-101B-9397-08002B2CF9AE}" pid="7" name="Client">
    <vt:lpwstr>&lt;Customer&gt;</vt:lpwstr>
  </property>
  <property fmtid="{D5CDD505-2E9C-101B-9397-08002B2CF9AE}" pid="8" name="Owner">
    <vt:lpwstr>armando.bonilla</vt:lpwstr>
  </property>
  <property fmtid="{D5CDD505-2E9C-101B-9397-08002B2CF9AE}" pid="9" name="Standard">
    <vt:lpwstr/>
  </property>
</Properties>
</file>